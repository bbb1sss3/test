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D691C5" w14:textId="77777777" w:rsidR="008E6B7E" w:rsidRPr="004A24EF" w:rsidRDefault="008E6B7E" w:rsidP="008E6B7E">
      <w:pPr>
        <w:pStyle w:val="a5"/>
        <w:autoSpaceDE w:val="0"/>
        <w:autoSpaceDN w:val="0"/>
        <w:rPr>
          <w:rFonts w:ascii="맑은 고딕" w:eastAsia="맑은 고딕" w:hAnsi="맑은 고딕"/>
        </w:rPr>
      </w:pPr>
      <w:bookmarkStart w:id="0" w:name="_GoBack"/>
      <w:bookmarkEnd w:id="0"/>
    </w:p>
    <w:p w14:paraId="30A30D02" w14:textId="77777777" w:rsidR="008E6B7E" w:rsidRPr="004A24EF" w:rsidRDefault="008E6B7E" w:rsidP="008E6B7E">
      <w:pPr>
        <w:pStyle w:val="a5"/>
        <w:autoSpaceDE w:val="0"/>
        <w:autoSpaceDN w:val="0"/>
        <w:rPr>
          <w:rFonts w:ascii="맑은 고딕" w:eastAsia="맑은 고딕" w:hAnsi="맑은 고딕"/>
        </w:rPr>
      </w:pPr>
    </w:p>
    <w:p w14:paraId="7A36C26A" w14:textId="77777777" w:rsidR="008E6B7E" w:rsidRPr="004A24EF" w:rsidRDefault="008E6B7E" w:rsidP="008E6B7E">
      <w:pPr>
        <w:pStyle w:val="a5"/>
        <w:autoSpaceDE w:val="0"/>
        <w:autoSpaceDN w:val="0"/>
        <w:rPr>
          <w:rFonts w:ascii="맑은 고딕" w:eastAsia="맑은 고딕" w:hAnsi="맑은 고딕"/>
        </w:rPr>
      </w:pPr>
    </w:p>
    <w:p w14:paraId="21CD61A8" w14:textId="77777777" w:rsidR="00DF7067" w:rsidRPr="004A24EF" w:rsidRDefault="00DF7067" w:rsidP="006C1DF8">
      <w:pPr>
        <w:pStyle w:val="a5"/>
        <w:jc w:val="right"/>
        <w:rPr>
          <w:rFonts w:ascii="맑은 고딕" w:eastAsia="맑은 고딕" w:hAnsi="맑은 고딕"/>
          <w:noProof/>
        </w:rPr>
      </w:pPr>
    </w:p>
    <w:p w14:paraId="5F283B54" w14:textId="04E5AAFD" w:rsidR="004665D3" w:rsidRPr="004A24EF" w:rsidRDefault="009645B4" w:rsidP="006C1DF8">
      <w:pPr>
        <w:pStyle w:val="a5"/>
        <w:jc w:val="right"/>
        <w:rPr>
          <w:rFonts w:ascii="맑은 고딕" w:eastAsia="맑은 고딕" w:hAnsi="맑은 고딕" w:cs="Tahom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9DD4F59" wp14:editId="2CAABBF3">
            <wp:extent cx="1563435" cy="8667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34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E26E" w14:textId="77777777" w:rsidR="000A600A" w:rsidRPr="004A24EF" w:rsidRDefault="00833E86" w:rsidP="006C1DF8">
      <w:pPr>
        <w:pStyle w:val="a5"/>
        <w:jc w:val="right"/>
        <w:rPr>
          <w:rFonts w:ascii="맑은 고딕" w:eastAsia="맑은 고딕" w:hAnsi="맑은 고딕" w:cs="Tahoma"/>
          <w:bCs/>
          <w:sz w:val="36"/>
          <w:szCs w:val="36"/>
        </w:rPr>
      </w:pPr>
      <w:r>
        <w:rPr>
          <w:rFonts w:ascii="맑은 고딕" w:eastAsia="맑은 고딕" w:hAnsi="맑은 고딕" w:hint="eastAsia"/>
          <w:b/>
          <w:sz w:val="36"/>
          <w:szCs w:val="36"/>
        </w:rPr>
        <w:t>그룹웨어</w:t>
      </w:r>
      <w:r w:rsidR="00F35F74">
        <w:rPr>
          <w:rFonts w:ascii="맑은 고딕" w:eastAsia="맑은 고딕" w:hAnsi="맑은 고딕"/>
          <w:b/>
          <w:sz w:val="36"/>
          <w:szCs w:val="36"/>
        </w:rPr>
        <w:t xml:space="preserve"> </w:t>
      </w:r>
      <w:r w:rsidR="00DF7067" w:rsidRPr="004A24EF">
        <w:rPr>
          <w:rFonts w:ascii="맑은 고딕" w:eastAsia="맑은 고딕" w:hAnsi="맑은 고딕" w:hint="eastAsia"/>
          <w:b/>
          <w:sz w:val="36"/>
          <w:szCs w:val="36"/>
        </w:rPr>
        <w:t>프로젝트</w:t>
      </w:r>
    </w:p>
    <w:p w14:paraId="2993526E" w14:textId="002F1981" w:rsidR="0029062E" w:rsidRPr="004A24EF" w:rsidRDefault="009645B4" w:rsidP="0029062E">
      <w:pPr>
        <w:pStyle w:val="a5"/>
        <w:jc w:val="right"/>
        <w:rPr>
          <w:rFonts w:ascii="맑은 고딕" w:eastAsia="맑은 고딕" w:hAnsi="맑은 고딕" w:cs="Tahoma"/>
          <w:sz w:val="56"/>
          <w:szCs w:val="56"/>
        </w:rPr>
      </w:pPr>
      <w:r>
        <w:rPr>
          <w:rFonts w:ascii="맑은 고딕" w:eastAsia="맑은 고딕" w:hAnsi="맑은 고딕" w:hint="eastAsia"/>
          <w:b/>
          <w:sz w:val="48"/>
          <w:szCs w:val="48"/>
        </w:rPr>
        <w:t>시스템</w:t>
      </w:r>
      <w:r w:rsidR="00C87A81">
        <w:rPr>
          <w:rFonts w:ascii="맑은 고딕" w:eastAsia="맑은 고딕" w:hAnsi="맑은 고딕" w:hint="eastAsia"/>
          <w:b/>
          <w:sz w:val="48"/>
          <w:szCs w:val="48"/>
        </w:rPr>
        <w:t xml:space="preserve"> 매뉴얼</w:t>
      </w:r>
    </w:p>
    <w:p w14:paraId="13CE0FD8" w14:textId="44A45F0B" w:rsidR="008E6B7E" w:rsidRPr="004A24EF" w:rsidRDefault="008E6B7E" w:rsidP="008E6B7E">
      <w:pPr>
        <w:pStyle w:val="a5"/>
        <w:jc w:val="right"/>
        <w:rPr>
          <w:rFonts w:ascii="맑은 고딕" w:eastAsia="맑은 고딕" w:hAnsi="맑은 고딕" w:cs="Arial"/>
          <w:bCs/>
          <w:sz w:val="24"/>
          <w:szCs w:val="24"/>
        </w:rPr>
      </w:pPr>
      <w:r w:rsidRPr="004A24EF">
        <w:rPr>
          <w:rFonts w:ascii="맑은 고딕" w:eastAsia="맑은 고딕" w:hAnsi="맑은 고딕" w:cs="Arial" w:hint="eastAsia"/>
          <w:bCs/>
          <w:sz w:val="24"/>
          <w:szCs w:val="24"/>
        </w:rPr>
        <w:t>20</w:t>
      </w:r>
      <w:r w:rsidR="00730F77">
        <w:rPr>
          <w:rFonts w:ascii="맑은 고딕" w:eastAsia="맑은 고딕" w:hAnsi="맑은 고딕" w:cs="Arial"/>
          <w:bCs/>
          <w:sz w:val="24"/>
          <w:szCs w:val="24"/>
        </w:rPr>
        <w:t>2</w:t>
      </w:r>
      <w:r w:rsidR="009645B4">
        <w:rPr>
          <w:rFonts w:ascii="맑은 고딕" w:eastAsia="맑은 고딕" w:hAnsi="맑은 고딕" w:cs="Arial" w:hint="eastAsia"/>
          <w:bCs/>
          <w:sz w:val="24"/>
          <w:szCs w:val="24"/>
        </w:rPr>
        <w:t>1</w:t>
      </w:r>
      <w:r w:rsidR="00BD3C52">
        <w:rPr>
          <w:rFonts w:ascii="맑은 고딕" w:eastAsia="맑은 고딕" w:hAnsi="맑은 고딕" w:cs="Arial" w:hint="eastAsia"/>
          <w:bCs/>
          <w:sz w:val="24"/>
          <w:szCs w:val="24"/>
        </w:rPr>
        <w:t>-</w:t>
      </w:r>
      <w:r w:rsidR="009645B4">
        <w:rPr>
          <w:rFonts w:ascii="맑은 고딕" w:eastAsia="맑은 고딕" w:hAnsi="맑은 고딕" w:cs="Arial" w:hint="eastAsia"/>
          <w:bCs/>
          <w:sz w:val="24"/>
          <w:szCs w:val="24"/>
        </w:rPr>
        <w:t>11</w:t>
      </w:r>
      <w:r w:rsidR="00BD3C52">
        <w:rPr>
          <w:rFonts w:ascii="맑은 고딕" w:eastAsia="맑은 고딕" w:hAnsi="맑은 고딕" w:cs="Arial" w:hint="eastAsia"/>
          <w:bCs/>
          <w:sz w:val="24"/>
          <w:szCs w:val="24"/>
        </w:rPr>
        <w:t>-</w:t>
      </w:r>
      <w:r w:rsidR="009645B4">
        <w:rPr>
          <w:rFonts w:ascii="맑은 고딕" w:eastAsia="맑은 고딕" w:hAnsi="맑은 고딕" w:cs="Arial" w:hint="eastAsia"/>
          <w:bCs/>
          <w:sz w:val="24"/>
          <w:szCs w:val="24"/>
        </w:rPr>
        <w:t>15</w:t>
      </w:r>
    </w:p>
    <w:p w14:paraId="634288B0" w14:textId="77777777" w:rsidR="00D47D14" w:rsidRPr="004A24EF" w:rsidRDefault="00D47D14" w:rsidP="00531439">
      <w:pPr>
        <w:pStyle w:val="a5"/>
        <w:jc w:val="right"/>
        <w:rPr>
          <w:rFonts w:ascii="맑은 고딕" w:eastAsia="맑은 고딕" w:hAnsi="맑은 고딕" w:cs="Arial"/>
          <w:bCs/>
          <w:sz w:val="24"/>
          <w:szCs w:val="24"/>
        </w:rPr>
      </w:pPr>
    </w:p>
    <w:p w14:paraId="0A82C320" w14:textId="77777777" w:rsidR="002216C7" w:rsidRPr="004A24EF" w:rsidRDefault="002216C7" w:rsidP="00531439">
      <w:pPr>
        <w:pStyle w:val="a5"/>
        <w:jc w:val="right"/>
        <w:rPr>
          <w:rFonts w:ascii="맑은 고딕" w:eastAsia="맑은 고딕" w:hAnsi="맑은 고딕" w:cs="Arial"/>
          <w:bCs/>
          <w:sz w:val="24"/>
          <w:szCs w:val="24"/>
        </w:rPr>
      </w:pPr>
    </w:p>
    <w:p w14:paraId="5584476A" w14:textId="77777777" w:rsidR="002216C7" w:rsidRPr="004A24EF" w:rsidRDefault="002216C7" w:rsidP="00531439">
      <w:pPr>
        <w:pStyle w:val="a5"/>
        <w:jc w:val="right"/>
        <w:rPr>
          <w:rFonts w:ascii="맑은 고딕" w:eastAsia="맑은 고딕" w:hAnsi="맑은 고딕" w:cs="Arial"/>
          <w:bCs/>
          <w:sz w:val="24"/>
          <w:szCs w:val="24"/>
        </w:rPr>
      </w:pPr>
    </w:p>
    <w:p w14:paraId="4EB48E77" w14:textId="77777777" w:rsidR="006C1DF8" w:rsidRPr="004A24EF" w:rsidRDefault="006C1DF8" w:rsidP="006C1DF8">
      <w:pPr>
        <w:pStyle w:val="DesignTitle0"/>
        <w:jc w:val="right"/>
        <w:rPr>
          <w:rFonts w:ascii="맑은 고딕" w:eastAsia="맑은 고딕" w:hAnsi="맑은 고딕"/>
        </w:rPr>
      </w:pPr>
    </w:p>
    <w:p w14:paraId="7FCA46B7" w14:textId="77777777" w:rsidR="008E6B7E" w:rsidRPr="004A24EF" w:rsidRDefault="008E6B7E" w:rsidP="006C1DF8">
      <w:pPr>
        <w:pStyle w:val="DesignTitle0"/>
        <w:jc w:val="right"/>
        <w:rPr>
          <w:rFonts w:ascii="맑은 고딕" w:eastAsia="맑은 고딕" w:hAnsi="맑은 고딕"/>
        </w:rPr>
      </w:pPr>
    </w:p>
    <w:p w14:paraId="0E07D25E" w14:textId="77777777" w:rsidR="002503DD" w:rsidRPr="004A24EF" w:rsidRDefault="002503DD" w:rsidP="006C1DF8">
      <w:pPr>
        <w:pStyle w:val="DesignTitle0"/>
        <w:jc w:val="right"/>
        <w:rPr>
          <w:rFonts w:ascii="맑은 고딕" w:eastAsia="맑은 고딕" w:hAnsi="맑은 고딕"/>
        </w:rPr>
      </w:pPr>
    </w:p>
    <w:p w14:paraId="5D1E2B9A" w14:textId="77777777" w:rsidR="002503DD" w:rsidRPr="004A24EF" w:rsidRDefault="002503DD" w:rsidP="006C1DF8">
      <w:pPr>
        <w:pStyle w:val="DesignTitle0"/>
        <w:jc w:val="right"/>
        <w:rPr>
          <w:rFonts w:ascii="맑은 고딕" w:eastAsia="맑은 고딕" w:hAnsi="맑은 고딕"/>
        </w:rPr>
      </w:pPr>
    </w:p>
    <w:p w14:paraId="697B8969" w14:textId="77777777" w:rsidR="00A879A7" w:rsidRPr="004A24EF" w:rsidRDefault="00A879A7" w:rsidP="00CA4CDE">
      <w:pPr>
        <w:pStyle w:val="DesignTitle0"/>
        <w:jc w:val="right"/>
        <w:rPr>
          <w:rFonts w:ascii="맑은 고딕" w:eastAsia="맑은 고딕" w:hAnsi="맑은 고딕"/>
        </w:rPr>
      </w:pPr>
    </w:p>
    <w:p w14:paraId="43537283" w14:textId="77777777" w:rsidR="008E6B7E" w:rsidRPr="004A24EF" w:rsidRDefault="008E6B7E" w:rsidP="00CA4CDE">
      <w:pPr>
        <w:pStyle w:val="DesignTitle0"/>
        <w:jc w:val="right"/>
        <w:rPr>
          <w:rFonts w:ascii="맑은 고딕" w:eastAsia="맑은 고딕" w:hAnsi="맑은 고딕"/>
        </w:rPr>
      </w:pPr>
    </w:p>
    <w:p w14:paraId="735CDE9C" w14:textId="77777777" w:rsidR="008E6B7E" w:rsidRPr="004A24EF" w:rsidRDefault="008E6B7E" w:rsidP="00CA4CDE">
      <w:pPr>
        <w:pStyle w:val="DesignTitle0"/>
        <w:jc w:val="right"/>
        <w:rPr>
          <w:rFonts w:ascii="맑은 고딕" w:eastAsia="맑은 고딕" w:hAnsi="맑은 고딕"/>
        </w:rPr>
      </w:pPr>
    </w:p>
    <w:p w14:paraId="4CD4EA67" w14:textId="77777777" w:rsidR="006F7294" w:rsidRPr="004A24EF" w:rsidRDefault="006F7294" w:rsidP="00C7541F">
      <w:pPr>
        <w:pStyle w:val="a7"/>
        <w:jc w:val="center"/>
        <w:rPr>
          <w:rFonts w:ascii="맑은 고딕" w:eastAsia="맑은 고딕" w:hAnsi="맑은 고딕"/>
          <w:sz w:val="36"/>
          <w:szCs w:val="36"/>
          <w:shd w:val="pct15" w:color="auto" w:fill="FFFFFF"/>
        </w:rPr>
      </w:pPr>
      <w:r w:rsidRPr="004A24EF">
        <w:rPr>
          <w:rFonts w:ascii="맑은 고딕" w:eastAsia="맑은 고딕" w:hAnsi="맑은 고딕" w:hint="eastAsia"/>
          <w:sz w:val="36"/>
          <w:szCs w:val="36"/>
          <w:shd w:val="pct15" w:color="auto" w:fill="FFFFFF"/>
        </w:rPr>
        <w:t>목  차</w:t>
      </w:r>
    </w:p>
    <w:p w14:paraId="35AC3AFA" w14:textId="77777777" w:rsidR="002C65F7" w:rsidRDefault="006F7294">
      <w:pPr>
        <w:pStyle w:val="10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r w:rsidRPr="004A24EF">
        <w:rPr>
          <w:rFonts w:ascii="맑은 고딕" w:eastAsia="맑은 고딕" w:hAnsi="맑은 고딕"/>
          <w:b w:val="0"/>
        </w:rPr>
        <w:fldChar w:fldCharType="begin"/>
      </w:r>
      <w:r w:rsidRPr="004A24EF">
        <w:rPr>
          <w:rFonts w:ascii="맑은 고딕" w:eastAsia="맑은 고딕" w:hAnsi="맑은 고딕"/>
          <w:b w:val="0"/>
        </w:rPr>
        <w:instrText xml:space="preserve"> TOC \o "1-3" \h \z </w:instrText>
      </w:r>
      <w:r w:rsidRPr="004A24EF">
        <w:rPr>
          <w:rFonts w:ascii="맑은 고딕" w:eastAsia="맑은 고딕" w:hAnsi="맑은 고딕"/>
          <w:b w:val="0"/>
        </w:rPr>
        <w:fldChar w:fldCharType="separate"/>
      </w:r>
      <w:hyperlink w:anchor="_Toc87899056" w:history="1"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1</w:t>
        </w:r>
        <w:r w:rsidR="002C65F7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APP 서버 (220.119.218.40)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_Toc87899056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5</w:t>
        </w:r>
        <w:r w:rsidR="002C65F7">
          <w:rPr>
            <w:noProof/>
            <w:webHidden/>
          </w:rPr>
          <w:fldChar w:fldCharType="end"/>
        </w:r>
      </w:hyperlink>
    </w:p>
    <w:p w14:paraId="2B5F5F24" w14:textId="77777777" w:rsidR="002C65F7" w:rsidRDefault="00AD4020" w:rsidP="00ED6C0E">
      <w:pPr>
        <w:pStyle w:val="20"/>
        <w:tabs>
          <w:tab w:val="left" w:pos="1000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87899057" w:history="1"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1.1</w:t>
        </w:r>
        <w:r w:rsidR="002C65F7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설치된 소프트웨어 정보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_Toc87899057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5</w:t>
        </w:r>
        <w:r w:rsidR="002C65F7">
          <w:rPr>
            <w:noProof/>
            <w:webHidden/>
          </w:rPr>
          <w:fldChar w:fldCharType="end"/>
        </w:r>
      </w:hyperlink>
    </w:p>
    <w:p w14:paraId="04D1A526" w14:textId="77777777" w:rsidR="002C65F7" w:rsidRDefault="00AD4020" w:rsidP="00ED6C0E">
      <w:pPr>
        <w:pStyle w:val="20"/>
        <w:tabs>
          <w:tab w:val="left" w:pos="1000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87899058" w:history="1"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1.2</w:t>
        </w:r>
        <w:r w:rsidR="002C65F7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서비스 시작 &amp; 중지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_Toc87899058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5</w:t>
        </w:r>
        <w:r w:rsidR="002C65F7">
          <w:rPr>
            <w:noProof/>
            <w:webHidden/>
          </w:rPr>
          <w:fldChar w:fldCharType="end"/>
        </w:r>
      </w:hyperlink>
    </w:p>
    <w:p w14:paraId="79B957B3" w14:textId="77777777" w:rsidR="002C65F7" w:rsidRDefault="00AD4020">
      <w:pPr>
        <w:pStyle w:val="10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87899059" w:history="1"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2</w:t>
        </w:r>
        <w:r w:rsidR="002C65F7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MAIL 서버(220.119.218.41)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_Toc87899059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6</w:t>
        </w:r>
        <w:r w:rsidR="002C65F7">
          <w:rPr>
            <w:noProof/>
            <w:webHidden/>
          </w:rPr>
          <w:fldChar w:fldCharType="end"/>
        </w:r>
      </w:hyperlink>
    </w:p>
    <w:p w14:paraId="5666775F" w14:textId="77777777" w:rsidR="002C65F7" w:rsidRDefault="00AD4020" w:rsidP="00ED6C0E">
      <w:pPr>
        <w:pStyle w:val="20"/>
        <w:tabs>
          <w:tab w:val="left" w:pos="1000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87899060" w:history="1"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2.1</w:t>
        </w:r>
        <w:r w:rsidR="002C65F7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설치된 소프트웨어 정보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_Toc87899060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6</w:t>
        </w:r>
        <w:r w:rsidR="002C65F7">
          <w:rPr>
            <w:noProof/>
            <w:webHidden/>
          </w:rPr>
          <w:fldChar w:fldCharType="end"/>
        </w:r>
      </w:hyperlink>
    </w:p>
    <w:p w14:paraId="33FE4F67" w14:textId="77777777" w:rsidR="002C65F7" w:rsidRDefault="00AD4020" w:rsidP="00ED6C0E">
      <w:pPr>
        <w:pStyle w:val="20"/>
        <w:tabs>
          <w:tab w:val="left" w:pos="1000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87899061" w:history="1"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2.2</w:t>
        </w:r>
        <w:r w:rsidR="002C65F7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서비스 시작 &amp; 중지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_Toc87899061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6</w:t>
        </w:r>
        <w:r w:rsidR="002C65F7">
          <w:rPr>
            <w:noProof/>
            <w:webHidden/>
          </w:rPr>
          <w:fldChar w:fldCharType="end"/>
        </w:r>
      </w:hyperlink>
    </w:p>
    <w:p w14:paraId="3E38FEBB" w14:textId="77777777" w:rsidR="002C65F7" w:rsidRDefault="00AD4020">
      <w:pPr>
        <w:pStyle w:val="10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87899062" w:history="1"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3</w:t>
        </w:r>
        <w:r w:rsidR="002C65F7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Proxy서버 (220.119.218.42)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_Toc87899062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6</w:t>
        </w:r>
        <w:r w:rsidR="002C65F7">
          <w:rPr>
            <w:noProof/>
            <w:webHidden/>
          </w:rPr>
          <w:fldChar w:fldCharType="end"/>
        </w:r>
      </w:hyperlink>
    </w:p>
    <w:p w14:paraId="2B911D62" w14:textId="77777777" w:rsidR="002C65F7" w:rsidRDefault="00AD4020" w:rsidP="00ED6C0E">
      <w:pPr>
        <w:pStyle w:val="20"/>
        <w:tabs>
          <w:tab w:val="left" w:pos="1000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87899063" w:history="1"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3.1</w:t>
        </w:r>
        <w:r w:rsidR="002C65F7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설치된 소프트웨어 정보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_Toc87899063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6</w:t>
        </w:r>
        <w:r w:rsidR="002C65F7">
          <w:rPr>
            <w:noProof/>
            <w:webHidden/>
          </w:rPr>
          <w:fldChar w:fldCharType="end"/>
        </w:r>
      </w:hyperlink>
    </w:p>
    <w:p w14:paraId="7920FD15" w14:textId="77777777" w:rsidR="002C65F7" w:rsidRDefault="00AD4020" w:rsidP="00ED6C0E">
      <w:pPr>
        <w:pStyle w:val="20"/>
        <w:tabs>
          <w:tab w:val="left" w:pos="1000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87899064" w:history="1"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3.2</w:t>
        </w:r>
        <w:r w:rsidR="002C65F7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/>
            <w:bCs/>
            <w:noProof/>
          </w:rPr>
          <w:t>서비스 시작 &amp; 중지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_Toc87899064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7</w:t>
        </w:r>
        <w:r w:rsidR="002C65F7">
          <w:rPr>
            <w:noProof/>
            <w:webHidden/>
          </w:rPr>
          <w:fldChar w:fldCharType="end"/>
        </w:r>
      </w:hyperlink>
    </w:p>
    <w:p w14:paraId="019A0F96" w14:textId="77777777" w:rsidR="002C65F7" w:rsidRDefault="00AD4020">
      <w:pPr>
        <w:pStyle w:val="10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87899065" w:history="1"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4</w:t>
        </w:r>
        <w:r w:rsidR="002C65F7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서비스별 사용포트정보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_Toc87899065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7</w:t>
        </w:r>
        <w:r w:rsidR="002C65F7">
          <w:rPr>
            <w:noProof/>
            <w:webHidden/>
          </w:rPr>
          <w:fldChar w:fldCharType="end"/>
        </w:r>
      </w:hyperlink>
    </w:p>
    <w:p w14:paraId="0E5491D6" w14:textId="77777777" w:rsidR="002C65F7" w:rsidRDefault="00AD4020">
      <w:pPr>
        <w:pStyle w:val="10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87899066" w:history="1"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5</w:t>
        </w:r>
        <w:r w:rsidR="002C65F7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2C65F7" w:rsidRPr="00ED6C0E">
          <w:rPr>
            <w:rStyle w:val="ac"/>
            <w:rFonts w:ascii="맑은 고딕" w:eastAsia="맑은 고딕" w:hAnsi="맑은 고딕" w:cs="Times"/>
            <w:bCs/>
            <w:noProof/>
          </w:rPr>
          <w:t>서버별 사용자 계정정보</w:t>
        </w:r>
        <w:r w:rsidR="002C65F7">
          <w:rPr>
            <w:noProof/>
            <w:webHidden/>
          </w:rPr>
          <w:tab/>
        </w:r>
        <w:r w:rsidR="002C65F7">
          <w:rPr>
            <w:noProof/>
            <w:webHidden/>
          </w:rPr>
          <w:fldChar w:fldCharType="begin"/>
        </w:r>
        <w:r w:rsidR="002C65F7">
          <w:rPr>
            <w:noProof/>
            <w:webHidden/>
          </w:rPr>
          <w:instrText xml:space="preserve"> PAGEREF _Toc87899066 \h </w:instrText>
        </w:r>
        <w:r w:rsidR="002C65F7">
          <w:rPr>
            <w:noProof/>
            <w:webHidden/>
          </w:rPr>
        </w:r>
        <w:r w:rsidR="002C65F7">
          <w:rPr>
            <w:noProof/>
            <w:webHidden/>
          </w:rPr>
          <w:fldChar w:fldCharType="separate"/>
        </w:r>
        <w:r w:rsidR="002C65F7">
          <w:rPr>
            <w:noProof/>
            <w:webHidden/>
          </w:rPr>
          <w:t>8</w:t>
        </w:r>
        <w:r w:rsidR="002C65F7">
          <w:rPr>
            <w:noProof/>
            <w:webHidden/>
          </w:rPr>
          <w:fldChar w:fldCharType="end"/>
        </w:r>
      </w:hyperlink>
    </w:p>
    <w:p w14:paraId="4496AC5B" w14:textId="6E8D2F89" w:rsidR="006F7294" w:rsidRDefault="006F7294" w:rsidP="005F052B">
      <w:pPr>
        <w:pStyle w:val="a7"/>
        <w:spacing w:before="0" w:after="0"/>
        <w:rPr>
          <w:rFonts w:ascii="맑은 고딕" w:eastAsia="맑은 고딕" w:hAnsi="맑은 고딕"/>
          <w:b/>
          <w:noProof/>
          <w:sz w:val="24"/>
          <w:szCs w:val="32"/>
        </w:rPr>
      </w:pPr>
      <w:r w:rsidRPr="004A24EF">
        <w:rPr>
          <w:rFonts w:ascii="맑은 고딕" w:eastAsia="맑은 고딕" w:hAnsi="맑은 고딕"/>
          <w:b/>
          <w:noProof/>
          <w:sz w:val="24"/>
          <w:szCs w:val="32"/>
        </w:rPr>
        <w:fldChar w:fldCharType="end"/>
      </w:r>
    </w:p>
    <w:p w14:paraId="003CC079" w14:textId="52367C86" w:rsidR="00A062A6" w:rsidRDefault="00A062A6">
      <w:pPr>
        <w:spacing w:before="0" w:after="0"/>
        <w:rPr>
          <w:rFonts w:ascii="맑은 고딕" w:eastAsia="맑은 고딕" w:hAnsi="맑은 고딕"/>
          <w:b/>
          <w:noProof/>
          <w:sz w:val="24"/>
          <w:szCs w:val="32"/>
        </w:rPr>
      </w:pPr>
      <w:r>
        <w:rPr>
          <w:rFonts w:ascii="맑은 고딕" w:eastAsia="맑은 고딕" w:hAnsi="맑은 고딕"/>
          <w:b/>
          <w:noProof/>
          <w:sz w:val="24"/>
          <w:szCs w:val="32"/>
        </w:rPr>
        <w:br w:type="page"/>
      </w:r>
    </w:p>
    <w:p w14:paraId="1FE0E12A" w14:textId="1986BA92" w:rsidR="00D6379B" w:rsidRDefault="00A062A6" w:rsidP="00D6379B">
      <w:pPr>
        <w:spacing w:before="0" w:after="0"/>
        <w:rPr>
          <w:rFonts w:ascii="맑은 고딕" w:eastAsia="맑은 고딕" w:hAnsi="맑은 고딕"/>
          <w:b/>
          <w:noProof/>
          <w:sz w:val="24"/>
          <w:szCs w:val="32"/>
        </w:rPr>
      </w:pPr>
      <w:r>
        <w:rPr>
          <w:rFonts w:ascii="맑은 고딕" w:eastAsia="맑은 고딕" w:hAnsi="맑은 고딕"/>
          <w:b/>
          <w:noProof/>
          <w:sz w:val="24"/>
          <w:szCs w:val="32"/>
        </w:rPr>
        <w:lastRenderedPageBreak/>
        <w:br w:type="page"/>
      </w:r>
    </w:p>
    <w:p w14:paraId="506A6EEC" w14:textId="069A36E8" w:rsidR="00A062A6" w:rsidRDefault="00A062A6" w:rsidP="00A062A6">
      <w:pPr>
        <w:spacing w:before="0" w:after="0"/>
        <w:jc w:val="center"/>
        <w:rPr>
          <w:rFonts w:ascii="맑은 고딕" w:eastAsia="맑은 고딕" w:hAnsi="맑은 고딕"/>
          <w:b/>
          <w:noProof/>
          <w:sz w:val="24"/>
          <w:szCs w:val="32"/>
        </w:rPr>
      </w:pPr>
      <w:r>
        <w:rPr>
          <w:rFonts w:ascii="맑은 고딕" w:eastAsia="맑은 고딕" w:hAnsi="맑은 고딕" w:hint="eastAsia"/>
          <w:b/>
          <w:noProof/>
          <w:sz w:val="24"/>
          <w:szCs w:val="32"/>
        </w:rPr>
        <w:lastRenderedPageBreak/>
        <w:t>문서변경이력</w:t>
      </w:r>
    </w:p>
    <w:tbl>
      <w:tblPr>
        <w:tblW w:w="9667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8"/>
        <w:gridCol w:w="1706"/>
        <w:gridCol w:w="5346"/>
        <w:gridCol w:w="1417"/>
      </w:tblGrid>
      <w:tr w:rsidR="00A062A6" w:rsidRPr="004A24EF" w14:paraId="74289469" w14:textId="77777777" w:rsidTr="00185638">
        <w:trPr>
          <w:trHeight w:val="556"/>
        </w:trPr>
        <w:tc>
          <w:tcPr>
            <w:tcW w:w="1198" w:type="dxa"/>
            <w:shd w:val="clear" w:color="auto" w:fill="F3F3F3"/>
            <w:vAlign w:val="center"/>
          </w:tcPr>
          <w:p w14:paraId="6B74DF22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  <w:b/>
              </w:rPr>
            </w:pPr>
            <w:r w:rsidRPr="004A24EF">
              <w:rPr>
                <w:rFonts w:ascii="맑은 고딕" w:eastAsia="맑은 고딕" w:hAnsi="맑은 고딕" w:hint="eastAsia"/>
                <w:b/>
              </w:rPr>
              <w:t>문서 버전</w:t>
            </w:r>
          </w:p>
        </w:tc>
        <w:tc>
          <w:tcPr>
            <w:tcW w:w="1706" w:type="dxa"/>
            <w:shd w:val="clear" w:color="auto" w:fill="F3F3F3"/>
            <w:vAlign w:val="center"/>
          </w:tcPr>
          <w:p w14:paraId="7DA11555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  <w:b/>
              </w:rPr>
            </w:pPr>
            <w:r w:rsidRPr="004A24EF">
              <w:rPr>
                <w:rFonts w:ascii="맑은 고딕" w:eastAsia="맑은 고딕" w:hAnsi="맑은 고딕" w:hint="eastAsia"/>
                <w:b/>
              </w:rPr>
              <w:t>변경일</w:t>
            </w:r>
          </w:p>
        </w:tc>
        <w:tc>
          <w:tcPr>
            <w:tcW w:w="5346" w:type="dxa"/>
            <w:shd w:val="clear" w:color="auto" w:fill="F3F3F3"/>
            <w:vAlign w:val="center"/>
          </w:tcPr>
          <w:p w14:paraId="27BC52FE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  <w:b/>
              </w:rPr>
            </w:pPr>
            <w:r w:rsidRPr="004A24EF">
              <w:rPr>
                <w:rFonts w:ascii="맑은 고딕" w:eastAsia="맑은 고딕" w:hAnsi="맑은 고딕" w:hint="eastAsia"/>
                <w:b/>
              </w:rPr>
              <w:t>변경 요약</w:t>
            </w:r>
          </w:p>
        </w:tc>
        <w:tc>
          <w:tcPr>
            <w:tcW w:w="1417" w:type="dxa"/>
            <w:shd w:val="clear" w:color="auto" w:fill="F3F3F3"/>
            <w:vAlign w:val="center"/>
          </w:tcPr>
          <w:p w14:paraId="7EC8B083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  <w:b/>
              </w:rPr>
            </w:pPr>
            <w:r w:rsidRPr="004A24EF">
              <w:rPr>
                <w:rFonts w:ascii="맑은 고딕" w:eastAsia="맑은 고딕" w:hAnsi="맑은 고딕" w:hint="eastAsia"/>
                <w:b/>
              </w:rPr>
              <w:t>편집자</w:t>
            </w:r>
          </w:p>
        </w:tc>
      </w:tr>
      <w:tr w:rsidR="00A062A6" w:rsidRPr="004A24EF" w14:paraId="4B7F269B" w14:textId="77777777" w:rsidTr="00185638">
        <w:trPr>
          <w:trHeight w:val="316"/>
        </w:trPr>
        <w:tc>
          <w:tcPr>
            <w:tcW w:w="1198" w:type="dxa"/>
          </w:tcPr>
          <w:p w14:paraId="53D2860A" w14:textId="0FEC86BA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6" w:type="dxa"/>
          </w:tcPr>
          <w:p w14:paraId="4E6D1E40" w14:textId="6CEE602D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46" w:type="dxa"/>
          </w:tcPr>
          <w:p w14:paraId="4B2E5750" w14:textId="2007F929" w:rsidR="00A062A6" w:rsidRPr="004A24EF" w:rsidRDefault="00A062A6" w:rsidP="00185638">
            <w:pPr>
              <w:spacing w:before="20" w:after="20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</w:tcPr>
          <w:p w14:paraId="4BD87EA4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노호현</w:t>
            </w:r>
          </w:p>
        </w:tc>
      </w:tr>
      <w:tr w:rsidR="00A062A6" w:rsidRPr="004A24EF" w14:paraId="6D4C720F" w14:textId="77777777" w:rsidTr="00185638">
        <w:trPr>
          <w:trHeight w:val="316"/>
        </w:trPr>
        <w:tc>
          <w:tcPr>
            <w:tcW w:w="1198" w:type="dxa"/>
          </w:tcPr>
          <w:p w14:paraId="67F8D7A8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6" w:type="dxa"/>
          </w:tcPr>
          <w:p w14:paraId="50762F95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46" w:type="dxa"/>
          </w:tcPr>
          <w:p w14:paraId="610C4204" w14:textId="77777777" w:rsidR="00A062A6" w:rsidRPr="004A24EF" w:rsidRDefault="00A062A6" w:rsidP="00185638">
            <w:pPr>
              <w:spacing w:before="20" w:after="20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</w:tcPr>
          <w:p w14:paraId="2E4D79F5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062A6" w:rsidRPr="004A24EF" w14:paraId="6D722A8A" w14:textId="77777777" w:rsidTr="00185638">
        <w:trPr>
          <w:trHeight w:val="331"/>
        </w:trPr>
        <w:tc>
          <w:tcPr>
            <w:tcW w:w="1198" w:type="dxa"/>
          </w:tcPr>
          <w:p w14:paraId="28C0A349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6" w:type="dxa"/>
          </w:tcPr>
          <w:p w14:paraId="0144E87D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46" w:type="dxa"/>
          </w:tcPr>
          <w:p w14:paraId="4B97A308" w14:textId="77777777" w:rsidR="00A062A6" w:rsidRPr="004A24EF" w:rsidRDefault="00A062A6" w:rsidP="00185638">
            <w:pPr>
              <w:spacing w:before="20" w:after="20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</w:tcPr>
          <w:p w14:paraId="1356366A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062A6" w:rsidRPr="004A24EF" w14:paraId="3D364E18" w14:textId="77777777" w:rsidTr="00185638">
        <w:trPr>
          <w:trHeight w:val="331"/>
        </w:trPr>
        <w:tc>
          <w:tcPr>
            <w:tcW w:w="1198" w:type="dxa"/>
          </w:tcPr>
          <w:p w14:paraId="4FD6EC83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6" w:type="dxa"/>
          </w:tcPr>
          <w:p w14:paraId="033C4B84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46" w:type="dxa"/>
          </w:tcPr>
          <w:p w14:paraId="3B29A5F9" w14:textId="77777777" w:rsidR="00A062A6" w:rsidRPr="004A24EF" w:rsidRDefault="00A062A6" w:rsidP="00185638">
            <w:pPr>
              <w:spacing w:before="20" w:after="20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</w:tcPr>
          <w:p w14:paraId="47D122F1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062A6" w:rsidRPr="004A24EF" w14:paraId="30CF3EB3" w14:textId="77777777" w:rsidTr="00185638">
        <w:trPr>
          <w:trHeight w:val="331"/>
        </w:trPr>
        <w:tc>
          <w:tcPr>
            <w:tcW w:w="1198" w:type="dxa"/>
          </w:tcPr>
          <w:p w14:paraId="675EC0B0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6" w:type="dxa"/>
          </w:tcPr>
          <w:p w14:paraId="39131533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46" w:type="dxa"/>
          </w:tcPr>
          <w:p w14:paraId="2C2129A2" w14:textId="77777777" w:rsidR="00A062A6" w:rsidRPr="004A24EF" w:rsidRDefault="00A062A6" w:rsidP="00185638">
            <w:pPr>
              <w:spacing w:before="20" w:after="20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</w:tcPr>
          <w:p w14:paraId="0F46F91B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062A6" w:rsidRPr="004A24EF" w14:paraId="19BC2C88" w14:textId="77777777" w:rsidTr="00185638">
        <w:trPr>
          <w:trHeight w:val="316"/>
        </w:trPr>
        <w:tc>
          <w:tcPr>
            <w:tcW w:w="1198" w:type="dxa"/>
          </w:tcPr>
          <w:p w14:paraId="19A53438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6" w:type="dxa"/>
          </w:tcPr>
          <w:p w14:paraId="71D0FDFD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46" w:type="dxa"/>
          </w:tcPr>
          <w:p w14:paraId="79ACD535" w14:textId="77777777" w:rsidR="00A062A6" w:rsidRPr="004A24EF" w:rsidRDefault="00A062A6" w:rsidP="00185638">
            <w:pPr>
              <w:spacing w:before="20" w:after="20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</w:tcPr>
          <w:p w14:paraId="767C4DA8" w14:textId="77777777" w:rsidR="00A062A6" w:rsidRPr="004A24EF" w:rsidRDefault="00A062A6" w:rsidP="00185638">
            <w:pPr>
              <w:spacing w:before="20" w:after="2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E2E2602" w14:textId="77777777" w:rsidR="00A062A6" w:rsidRPr="00D6379B" w:rsidRDefault="00A062A6" w:rsidP="00D6379B">
      <w:pPr>
        <w:spacing w:before="0" w:after="0"/>
        <w:rPr>
          <w:rFonts w:ascii="맑은 고딕" w:eastAsia="맑은 고딕" w:hAnsi="맑은 고딕"/>
          <w:b/>
          <w:noProof/>
          <w:sz w:val="24"/>
          <w:szCs w:val="32"/>
        </w:rPr>
        <w:sectPr w:rsidR="00A062A6" w:rsidRPr="00D6379B" w:rsidSect="00A879A7">
          <w:headerReference w:type="default" r:id="rId10"/>
          <w:pgSz w:w="11906" w:h="16838" w:code="9"/>
          <w:pgMar w:top="1134" w:right="1134" w:bottom="1134" w:left="1134" w:header="851" w:footer="992" w:gutter="0"/>
          <w:pgNumType w:fmt="lowerRoman" w:start="1"/>
          <w:cols w:space="425"/>
          <w:docGrid w:type="lines" w:linePitch="360"/>
        </w:sectPr>
      </w:pPr>
    </w:p>
    <w:p w14:paraId="635EF48D" w14:textId="61CB0027" w:rsidR="004F5E02" w:rsidRPr="00B81F5B" w:rsidRDefault="00CF68DC" w:rsidP="00CF68DC">
      <w:pPr>
        <w:pStyle w:val="1"/>
        <w:numPr>
          <w:ilvl w:val="0"/>
          <w:numId w:val="10"/>
        </w:numPr>
        <w:wordWrap w:val="0"/>
        <w:overflowPunct w:val="0"/>
        <w:autoSpaceDE w:val="0"/>
        <w:autoSpaceDN w:val="0"/>
        <w:adjustRightInd w:val="0"/>
        <w:spacing w:before="240" w:after="120" w:line="360" w:lineRule="auto"/>
        <w:textAlignment w:val="baseline"/>
        <w:rPr>
          <w:rFonts w:ascii="맑은 고딕" w:eastAsia="맑은 고딕" w:hAnsi="맑은 고딕" w:cs="Times"/>
          <w:b/>
          <w:bCs/>
          <w:noProof/>
          <w:szCs w:val="36"/>
        </w:rPr>
      </w:pPr>
      <w:bookmarkStart w:id="1" w:name="_Toc87899056"/>
      <w:r>
        <w:rPr>
          <w:rFonts w:ascii="맑은 고딕" w:eastAsia="맑은 고딕" w:hAnsi="맑은 고딕" w:cs="Times" w:hint="eastAsia"/>
          <w:b/>
          <w:bCs/>
          <w:noProof/>
          <w:szCs w:val="36"/>
        </w:rPr>
        <w:lastRenderedPageBreak/>
        <w:t>APP 서버 (</w:t>
      </w:r>
      <w:r w:rsidRPr="00CF68DC">
        <w:rPr>
          <w:rFonts w:ascii="맑은 고딕" w:eastAsia="맑은 고딕" w:hAnsi="맑은 고딕" w:cs="Times"/>
          <w:b/>
          <w:bCs/>
          <w:noProof/>
          <w:szCs w:val="36"/>
        </w:rPr>
        <w:t>220.119.218.40</w:t>
      </w:r>
      <w:r>
        <w:rPr>
          <w:rFonts w:ascii="맑은 고딕" w:eastAsia="맑은 고딕" w:hAnsi="맑은 고딕" w:cs="Times" w:hint="eastAsia"/>
          <w:b/>
          <w:bCs/>
          <w:noProof/>
          <w:szCs w:val="36"/>
        </w:rPr>
        <w:t>)</w:t>
      </w:r>
      <w:bookmarkEnd w:id="1"/>
    </w:p>
    <w:p w14:paraId="12CD97EB" w14:textId="77777777" w:rsidR="004F5E02" w:rsidRPr="00AF6879" w:rsidRDefault="004F5E02" w:rsidP="004F5E02">
      <w:pPr>
        <w:pStyle w:val="2"/>
        <w:numPr>
          <w:ilvl w:val="1"/>
          <w:numId w:val="10"/>
        </w:numPr>
        <w:wordWrap w:val="0"/>
        <w:overflowPunct w:val="0"/>
        <w:autoSpaceDE w:val="0"/>
        <w:autoSpaceDN w:val="0"/>
        <w:adjustRightInd w:val="0"/>
        <w:spacing w:before="120" w:line="360" w:lineRule="auto"/>
        <w:textAlignment w:val="baseline"/>
        <w:rPr>
          <w:rFonts w:ascii="맑은 고딕" w:eastAsia="맑은 고딕" w:hAnsi="맑은 고딕" w:cs="Times"/>
          <w:b/>
          <w:bCs/>
          <w:sz w:val="24"/>
          <w:szCs w:val="24"/>
        </w:rPr>
      </w:pPr>
      <w:bookmarkStart w:id="2" w:name="_Toc87899057"/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>설치된 소프트웨어 정보</w:t>
      </w:r>
      <w:bookmarkEnd w:id="2"/>
    </w:p>
    <w:tbl>
      <w:tblPr>
        <w:tblW w:w="100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3"/>
        <w:gridCol w:w="5348"/>
        <w:gridCol w:w="2658"/>
      </w:tblGrid>
      <w:tr w:rsidR="00D66B08" w:rsidRPr="004A24EF" w14:paraId="6CD05F82" w14:textId="177CCB79" w:rsidTr="00D66B08">
        <w:tc>
          <w:tcPr>
            <w:tcW w:w="2023" w:type="dxa"/>
            <w:shd w:val="clear" w:color="auto" w:fill="E0E0E0"/>
          </w:tcPr>
          <w:p w14:paraId="4E09BE10" w14:textId="77777777" w:rsidR="00D66B08" w:rsidRPr="004A24EF" w:rsidRDefault="00D66B08" w:rsidP="00377409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설치된 소프트웨어</w:t>
            </w:r>
          </w:p>
        </w:tc>
        <w:tc>
          <w:tcPr>
            <w:tcW w:w="5348" w:type="dxa"/>
            <w:shd w:val="clear" w:color="auto" w:fill="E0E0E0"/>
          </w:tcPr>
          <w:p w14:paraId="66CD4B58" w14:textId="77777777" w:rsidR="00D66B08" w:rsidRPr="004A24EF" w:rsidRDefault="00D66B08" w:rsidP="00377409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설치경로</w:t>
            </w:r>
          </w:p>
        </w:tc>
        <w:tc>
          <w:tcPr>
            <w:tcW w:w="2658" w:type="dxa"/>
            <w:shd w:val="clear" w:color="auto" w:fill="E0E0E0"/>
          </w:tcPr>
          <w:p w14:paraId="2996909D" w14:textId="37B747E4" w:rsidR="00D66B08" w:rsidRDefault="00D66B08" w:rsidP="00377409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D66B08" w:rsidRPr="004A24EF" w14:paraId="73B05B63" w14:textId="10369E98" w:rsidTr="00D66B08">
        <w:tc>
          <w:tcPr>
            <w:tcW w:w="2023" w:type="dxa"/>
          </w:tcPr>
          <w:p w14:paraId="6DE6DF58" w14:textId="77777777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IBM HTTP Server 9.0</w:t>
            </w:r>
          </w:p>
        </w:tc>
        <w:tc>
          <w:tcPr>
            <w:tcW w:w="5348" w:type="dxa"/>
          </w:tcPr>
          <w:p w14:paraId="4D132CF4" w14:textId="77777777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opt/IBM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/HTTPServer</w:t>
            </w:r>
          </w:p>
        </w:tc>
        <w:tc>
          <w:tcPr>
            <w:tcW w:w="2658" w:type="dxa"/>
          </w:tcPr>
          <w:p w14:paraId="1A6EF29B" w14:textId="7FB00B8C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66B08" w:rsidRPr="004A24EF" w14:paraId="2903C74A" w14:textId="2D5DDF6E" w:rsidTr="00D66B08">
        <w:tc>
          <w:tcPr>
            <w:tcW w:w="2023" w:type="dxa"/>
          </w:tcPr>
          <w:p w14:paraId="030D9AC9" w14:textId="77777777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WebSphere Plugin </w:t>
            </w:r>
          </w:p>
        </w:tc>
        <w:tc>
          <w:tcPr>
            <w:tcW w:w="5348" w:type="dxa"/>
          </w:tcPr>
          <w:p w14:paraId="3BF7B5BC" w14:textId="77777777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opt/IBM/WebSphere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/Plugin</w:t>
            </w:r>
          </w:p>
        </w:tc>
        <w:tc>
          <w:tcPr>
            <w:tcW w:w="2658" w:type="dxa"/>
          </w:tcPr>
          <w:p w14:paraId="05513E81" w14:textId="77777777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66B08" w:rsidRPr="004A24EF" w14:paraId="612ED455" w14:textId="18D78F8A" w:rsidTr="00D66B08">
        <w:tc>
          <w:tcPr>
            <w:tcW w:w="2023" w:type="dxa"/>
          </w:tcPr>
          <w:p w14:paraId="75ED0A6E" w14:textId="08F58519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Domino 11</w:t>
            </w:r>
          </w:p>
        </w:tc>
        <w:tc>
          <w:tcPr>
            <w:tcW w:w="5348" w:type="dxa"/>
          </w:tcPr>
          <w:p w14:paraId="7A304200" w14:textId="77777777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D6DAA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/opt/hcl</w:t>
            </w:r>
          </w:p>
          <w:p w14:paraId="21B61420" w14:textId="2860FF73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/data/notesdata</w:t>
            </w:r>
          </w:p>
        </w:tc>
        <w:tc>
          <w:tcPr>
            <w:tcW w:w="2658" w:type="dxa"/>
          </w:tcPr>
          <w:p w14:paraId="20AA6F36" w14:textId="77777777" w:rsidR="00D66B08" w:rsidRPr="00ED6DAA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66B08" w:rsidRPr="004A24EF" w14:paraId="09C518A6" w14:textId="4579286F" w:rsidTr="00D66B08">
        <w:tc>
          <w:tcPr>
            <w:tcW w:w="2023" w:type="dxa"/>
          </w:tcPr>
          <w:p w14:paraId="0CD3C9D7" w14:textId="084738A0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edis</w:t>
            </w:r>
          </w:p>
        </w:tc>
        <w:tc>
          <w:tcPr>
            <w:tcW w:w="5348" w:type="dxa"/>
          </w:tcPr>
          <w:p w14:paraId="33F2EEEF" w14:textId="2F540993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D6DAA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/app/redis-5.0.7</w:t>
            </w:r>
          </w:p>
        </w:tc>
        <w:tc>
          <w:tcPr>
            <w:tcW w:w="2658" w:type="dxa"/>
          </w:tcPr>
          <w:p w14:paraId="5410FE8B" w14:textId="77777777" w:rsidR="00D66B08" w:rsidRPr="00ED6DAA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66B08" w:rsidRPr="004A24EF" w14:paraId="1CC28BCC" w14:textId="2B01FAA1" w:rsidTr="00D66B08">
        <w:tc>
          <w:tcPr>
            <w:tcW w:w="2023" w:type="dxa"/>
          </w:tcPr>
          <w:p w14:paraId="4F3F1124" w14:textId="0B6990FF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odejs</w:t>
            </w:r>
          </w:p>
        </w:tc>
        <w:tc>
          <w:tcPr>
            <w:tcW w:w="5348" w:type="dxa"/>
          </w:tcPr>
          <w:p w14:paraId="418169BF" w14:textId="61BA6DFB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app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/node</w:t>
            </w:r>
          </w:p>
        </w:tc>
        <w:tc>
          <w:tcPr>
            <w:tcW w:w="2658" w:type="dxa"/>
          </w:tcPr>
          <w:p w14:paraId="05F8CE0E" w14:textId="3992E79D" w:rsidR="00D66B08" w:rsidRDefault="00BD1EA4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ode app 서버</w:t>
            </w:r>
          </w:p>
        </w:tc>
      </w:tr>
      <w:tr w:rsidR="00D66B08" w:rsidRPr="004A24EF" w14:paraId="44FF3DD5" w14:textId="3505A137" w:rsidTr="00D66B08">
        <w:tc>
          <w:tcPr>
            <w:tcW w:w="2023" w:type="dxa"/>
          </w:tcPr>
          <w:p w14:paraId="5F4D9960" w14:textId="0EF3EB4D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MongoDB</w:t>
            </w:r>
          </w:p>
        </w:tc>
        <w:tc>
          <w:tcPr>
            <w:tcW w:w="5348" w:type="dxa"/>
          </w:tcPr>
          <w:p w14:paraId="3F01D96F" w14:textId="4F02DE72" w:rsidR="00D66B08" w:rsidRPr="00ED6DAA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/var/lib/mongo</w:t>
            </w:r>
          </w:p>
        </w:tc>
        <w:tc>
          <w:tcPr>
            <w:tcW w:w="2658" w:type="dxa"/>
          </w:tcPr>
          <w:p w14:paraId="34068250" w14:textId="28CF7903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조직도 검색, 웹채팅</w:t>
            </w:r>
          </w:p>
        </w:tc>
      </w:tr>
      <w:tr w:rsidR="00D66B08" w:rsidRPr="004A24EF" w14:paraId="619DEC65" w14:textId="78C20DE7" w:rsidTr="00D66B08">
        <w:tc>
          <w:tcPr>
            <w:tcW w:w="2023" w:type="dxa"/>
          </w:tcPr>
          <w:p w14:paraId="54CC3EF1" w14:textId="09F8C91A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조직동기화서버</w:t>
            </w:r>
          </w:p>
        </w:tc>
        <w:tc>
          <w:tcPr>
            <w:tcW w:w="5348" w:type="dxa"/>
          </w:tcPr>
          <w:p w14:paraId="3A978389" w14:textId="28479A67" w:rsidR="00D66B08" w:rsidRPr="00ED6DAA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/home/notes/dwphub</w:t>
            </w:r>
          </w:p>
        </w:tc>
        <w:tc>
          <w:tcPr>
            <w:tcW w:w="2658" w:type="dxa"/>
          </w:tcPr>
          <w:p w14:paraId="479C44C3" w14:textId="6CC64A39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조직도 자동완성 검색</w:t>
            </w:r>
          </w:p>
        </w:tc>
      </w:tr>
      <w:tr w:rsidR="00D66B08" w:rsidRPr="004A24EF" w14:paraId="29D64545" w14:textId="5106D1C4" w:rsidTr="00D66B08">
        <w:tc>
          <w:tcPr>
            <w:tcW w:w="2023" w:type="dxa"/>
          </w:tcPr>
          <w:p w14:paraId="2B0FDA4A" w14:textId="0F727060" w:rsidR="00D66B08" w:rsidRDefault="00D66B08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통합검색</w:t>
            </w:r>
          </w:p>
        </w:tc>
        <w:tc>
          <w:tcPr>
            <w:tcW w:w="5348" w:type="dxa"/>
          </w:tcPr>
          <w:p w14:paraId="1A362280" w14:textId="7D93CF2A" w:rsidR="00D66B08" w:rsidRDefault="00D66B08" w:rsidP="00CD7E59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F05718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/home/notes/itrinity</w:t>
            </w:r>
          </w:p>
        </w:tc>
        <w:tc>
          <w:tcPr>
            <w:tcW w:w="2658" w:type="dxa"/>
          </w:tcPr>
          <w:p w14:paraId="0DAA3FBF" w14:textId="4A87492F" w:rsidR="00D66B08" w:rsidRPr="00F05718" w:rsidRDefault="005113CC" w:rsidP="00FB3CE2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DB는 </w:t>
            </w:r>
            <w:r w:rsidR="00CD7E5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마리아DB 같이 사용</w:t>
            </w:r>
          </w:p>
        </w:tc>
      </w:tr>
    </w:tbl>
    <w:p w14:paraId="709BC751" w14:textId="77777777" w:rsidR="00FB3CE2" w:rsidRPr="00FB3CE2" w:rsidRDefault="00FB3CE2" w:rsidP="004F5E02"/>
    <w:p w14:paraId="233A5049" w14:textId="77777777" w:rsidR="004F5E02" w:rsidRPr="00224870" w:rsidRDefault="004F5E02" w:rsidP="004F5E02">
      <w:pPr>
        <w:pStyle w:val="2"/>
        <w:numPr>
          <w:ilvl w:val="1"/>
          <w:numId w:val="10"/>
        </w:numPr>
        <w:wordWrap w:val="0"/>
        <w:overflowPunct w:val="0"/>
        <w:autoSpaceDE w:val="0"/>
        <w:autoSpaceDN w:val="0"/>
        <w:adjustRightInd w:val="0"/>
        <w:spacing w:before="120" w:line="360" w:lineRule="auto"/>
        <w:textAlignment w:val="baseline"/>
        <w:rPr>
          <w:rFonts w:ascii="맑은 고딕" w:eastAsia="맑은 고딕" w:hAnsi="맑은 고딕" w:cs="Times"/>
          <w:b/>
          <w:bCs/>
          <w:sz w:val="24"/>
          <w:szCs w:val="24"/>
        </w:rPr>
      </w:pPr>
      <w:bookmarkStart w:id="3" w:name="_Toc87899058"/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 xml:space="preserve">서비스 시작 </w:t>
      </w:r>
      <w:r>
        <w:rPr>
          <w:rFonts w:ascii="맑은 고딕" w:eastAsia="맑은 고딕" w:hAnsi="맑은 고딕" w:cs="Times"/>
          <w:b/>
          <w:bCs/>
          <w:sz w:val="24"/>
          <w:szCs w:val="24"/>
        </w:rPr>
        <w:t xml:space="preserve">&amp; </w:t>
      </w:r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>중지</w:t>
      </w:r>
      <w:bookmarkEnd w:id="3"/>
    </w:p>
    <w:tbl>
      <w:tblPr>
        <w:tblW w:w="980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0"/>
        <w:gridCol w:w="1134"/>
        <w:gridCol w:w="3543"/>
        <w:gridCol w:w="3396"/>
      </w:tblGrid>
      <w:tr w:rsidR="00097E35" w:rsidRPr="004A24EF" w14:paraId="799A71AF" w14:textId="77777777" w:rsidTr="00097E35">
        <w:tc>
          <w:tcPr>
            <w:tcW w:w="1730" w:type="dxa"/>
            <w:shd w:val="clear" w:color="auto" w:fill="E0E0E0"/>
          </w:tcPr>
          <w:p w14:paraId="0F26BCB1" w14:textId="77777777" w:rsidR="004F5E02" w:rsidRPr="004A24EF" w:rsidRDefault="004F5E02" w:rsidP="00377409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서비스명</w:t>
            </w:r>
          </w:p>
        </w:tc>
        <w:tc>
          <w:tcPr>
            <w:tcW w:w="1134" w:type="dxa"/>
            <w:shd w:val="clear" w:color="auto" w:fill="E0E0E0"/>
          </w:tcPr>
          <w:p w14:paraId="5C21804E" w14:textId="77777777" w:rsidR="004F5E02" w:rsidRPr="00224870" w:rsidRDefault="004F5E02" w:rsidP="00377409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사용계정</w:t>
            </w:r>
          </w:p>
        </w:tc>
        <w:tc>
          <w:tcPr>
            <w:tcW w:w="3543" w:type="dxa"/>
            <w:shd w:val="clear" w:color="auto" w:fill="E0E0E0"/>
          </w:tcPr>
          <w:p w14:paraId="0C441E69" w14:textId="77777777" w:rsidR="004F5E02" w:rsidRPr="00224870" w:rsidRDefault="004F5E02" w:rsidP="00377409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서비스 시작</w:t>
            </w:r>
          </w:p>
        </w:tc>
        <w:tc>
          <w:tcPr>
            <w:tcW w:w="3396" w:type="dxa"/>
            <w:shd w:val="clear" w:color="auto" w:fill="E0E0E0"/>
          </w:tcPr>
          <w:p w14:paraId="2C4F4F1A" w14:textId="77777777" w:rsidR="004F5E02" w:rsidRPr="00224870" w:rsidRDefault="004F5E02" w:rsidP="00377409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서비스 중지</w:t>
            </w:r>
          </w:p>
        </w:tc>
      </w:tr>
      <w:tr w:rsidR="00097E35" w:rsidRPr="004A24EF" w14:paraId="0AAF32D3" w14:textId="77777777" w:rsidTr="00097E35">
        <w:tc>
          <w:tcPr>
            <w:tcW w:w="1730" w:type="dxa"/>
            <w:shd w:val="clear" w:color="auto" w:fill="F3F3F3"/>
          </w:tcPr>
          <w:p w14:paraId="35082D3A" w14:textId="198E877F" w:rsidR="00D909D6" w:rsidRPr="004A24EF" w:rsidRDefault="00ED6DAA" w:rsidP="00D909D6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IBM </w:t>
            </w:r>
            <w:r w:rsidR="00D909D6">
              <w:rPr>
                <w:rFonts w:ascii="맑은 고딕" w:eastAsia="맑은 고딕" w:hAnsi="맑은 고딕"/>
              </w:rPr>
              <w:t>HTTP Server</w:t>
            </w:r>
          </w:p>
        </w:tc>
        <w:tc>
          <w:tcPr>
            <w:tcW w:w="1134" w:type="dxa"/>
          </w:tcPr>
          <w:p w14:paraId="15BBDE38" w14:textId="77777777" w:rsidR="00D909D6" w:rsidRPr="00224870" w:rsidRDefault="00D909D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543" w:type="dxa"/>
          </w:tcPr>
          <w:p w14:paraId="6348BD25" w14:textId="77777777" w:rsidR="00D909D6" w:rsidRDefault="00D909D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cd </w:t>
            </w: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opt</w:t>
            </w: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IBM/HTTPServer/bin</w:t>
            </w:r>
          </w:p>
          <w:p w14:paraId="788D141F" w14:textId="77777777" w:rsidR="00D909D6" w:rsidRPr="00224870" w:rsidRDefault="00D909D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./apachectl start</w:t>
            </w:r>
          </w:p>
        </w:tc>
        <w:tc>
          <w:tcPr>
            <w:tcW w:w="3396" w:type="dxa"/>
          </w:tcPr>
          <w:p w14:paraId="494C2EE0" w14:textId="77777777" w:rsidR="00D909D6" w:rsidRPr="00224870" w:rsidRDefault="00D909D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./apachectl stop</w:t>
            </w:r>
          </w:p>
        </w:tc>
      </w:tr>
      <w:tr w:rsidR="00A93A06" w:rsidRPr="004A24EF" w14:paraId="327E240E" w14:textId="77777777" w:rsidTr="00097E35">
        <w:tc>
          <w:tcPr>
            <w:tcW w:w="1730" w:type="dxa"/>
            <w:shd w:val="clear" w:color="auto" w:fill="F3F3F3"/>
          </w:tcPr>
          <w:p w14:paraId="180C28D8" w14:textId="02438093" w:rsidR="00A93A06" w:rsidRPr="002613EF" w:rsidRDefault="00A93A06" w:rsidP="00D909D6">
            <w:pPr>
              <w:pStyle w:val="a7"/>
              <w:spacing w:before="60" w:after="0"/>
              <w:rPr>
                <w:rFonts w:ascii="맑은 고딕" w:eastAsia="맑은 고딕" w:hAnsi="맑은 고딕"/>
                <w:b/>
              </w:rPr>
            </w:pPr>
            <w:r w:rsidRPr="002613EF">
              <w:rPr>
                <w:rFonts w:ascii="맑은 고딕" w:eastAsia="맑은 고딕" w:hAnsi="맑은 고딕" w:hint="eastAsia"/>
                <w:b/>
              </w:rPr>
              <w:t>Domino</w:t>
            </w:r>
          </w:p>
        </w:tc>
        <w:tc>
          <w:tcPr>
            <w:tcW w:w="1134" w:type="dxa"/>
          </w:tcPr>
          <w:p w14:paraId="2587A842" w14:textId="72A83901" w:rsidR="00A93A06" w:rsidRPr="002613EF" w:rsidRDefault="00A93A06" w:rsidP="00D909D6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notes</w:t>
            </w:r>
          </w:p>
        </w:tc>
        <w:tc>
          <w:tcPr>
            <w:tcW w:w="3543" w:type="dxa"/>
          </w:tcPr>
          <w:p w14:paraId="2382CA11" w14:textId="77777777" w:rsidR="00A93A06" w:rsidRPr="002613EF" w:rsidRDefault="00A93A06" w:rsidP="00D909D6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/>
                <w:b/>
                <w:color w:val="000000"/>
              </w:rPr>
              <w:t>C</w:t>
            </w: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d /home/notes</w:t>
            </w:r>
          </w:p>
          <w:p w14:paraId="2AA91DAF" w14:textId="77777777" w:rsidR="00A93A06" w:rsidRPr="002613EF" w:rsidRDefault="00A93A06" w:rsidP="00D909D6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./domstart</w:t>
            </w:r>
          </w:p>
          <w:p w14:paraId="604EB1E2" w14:textId="34E49513" w:rsidR="00CF68DC" w:rsidRPr="002613EF" w:rsidRDefault="00CF68DC" w:rsidP="00D909D6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./dommon (도미노 콘솔보기)</w:t>
            </w:r>
          </w:p>
        </w:tc>
        <w:tc>
          <w:tcPr>
            <w:tcW w:w="3396" w:type="dxa"/>
          </w:tcPr>
          <w:p w14:paraId="460B1700" w14:textId="1E4B6B2E" w:rsidR="00A93A06" w:rsidRPr="002613EF" w:rsidRDefault="00A93A06" w:rsidP="00D909D6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./domstop</w:t>
            </w:r>
          </w:p>
        </w:tc>
      </w:tr>
      <w:tr w:rsidR="00A93A06" w:rsidRPr="004A24EF" w14:paraId="0D593BCF" w14:textId="77777777" w:rsidTr="00097E35">
        <w:tc>
          <w:tcPr>
            <w:tcW w:w="1730" w:type="dxa"/>
            <w:shd w:val="clear" w:color="auto" w:fill="F3F3F3"/>
          </w:tcPr>
          <w:p w14:paraId="05EF5AA2" w14:textId="39CDBE9C" w:rsidR="00A93A06" w:rsidRDefault="00A93A06" w:rsidP="00D909D6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redis</w:t>
            </w:r>
          </w:p>
        </w:tc>
        <w:tc>
          <w:tcPr>
            <w:tcW w:w="1134" w:type="dxa"/>
          </w:tcPr>
          <w:p w14:paraId="4A74A74F" w14:textId="251641C9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543" w:type="dxa"/>
          </w:tcPr>
          <w:p w14:paraId="48C76F61" w14:textId="77777777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A93A06">
              <w:rPr>
                <w:rFonts w:ascii="맑은 고딕" w:eastAsia="맑은 고딕" w:hAnsi="맑은 고딕"/>
                <w:color w:val="000000"/>
              </w:rPr>
              <w:t>/etc/init.d/redis_6379 start</w:t>
            </w:r>
          </w:p>
          <w:p w14:paraId="78434CD9" w14:textId="2608AA2A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etc/init.d/sentinel_6380 start</w:t>
            </w:r>
          </w:p>
        </w:tc>
        <w:tc>
          <w:tcPr>
            <w:tcW w:w="3396" w:type="dxa"/>
          </w:tcPr>
          <w:p w14:paraId="7A0D299A" w14:textId="6000B7BD" w:rsidR="00A93A06" w:rsidRDefault="00A93A06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etc/init.d/</w:t>
            </w:r>
            <w:r>
              <w:rPr>
                <w:rFonts w:ascii="맑은 고딕" w:eastAsia="맑은 고딕" w:hAnsi="맑은 고딕" w:hint="eastAsia"/>
                <w:color w:val="000000"/>
              </w:rPr>
              <w:t>redis</w:t>
            </w:r>
            <w:r>
              <w:rPr>
                <w:rFonts w:ascii="맑은 고딕" w:eastAsia="맑은 고딕" w:hAnsi="맑은 고딕"/>
                <w:color w:val="000000"/>
              </w:rPr>
              <w:t>_63</w:t>
            </w:r>
            <w:r>
              <w:rPr>
                <w:rFonts w:ascii="맑은 고딕" w:eastAsia="맑은 고딕" w:hAnsi="맑은 고딕" w:hint="eastAsia"/>
                <w:color w:val="000000"/>
              </w:rPr>
              <w:t>79</w:t>
            </w:r>
            <w:r>
              <w:rPr>
                <w:rFonts w:ascii="맑은 고딕" w:eastAsia="맑은 고딕" w:hAnsi="맑은 고딕"/>
                <w:color w:val="000000"/>
              </w:rPr>
              <w:t xml:space="preserve"> stop</w:t>
            </w:r>
          </w:p>
          <w:p w14:paraId="48E82827" w14:textId="2684CB11" w:rsidR="00A93A06" w:rsidRDefault="00A93A06" w:rsidP="00A93A0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/etc/init.d/</w:t>
            </w:r>
            <w:r>
              <w:rPr>
                <w:rFonts w:ascii="맑은 고딕" w:eastAsia="맑은 고딕" w:hAnsi="맑은 고딕" w:hint="eastAsia"/>
                <w:color w:val="000000"/>
              </w:rPr>
              <w:t>sentinel</w:t>
            </w:r>
            <w:r>
              <w:rPr>
                <w:rFonts w:ascii="맑은 고딕" w:eastAsia="맑은 고딕" w:hAnsi="맑은 고딕"/>
                <w:color w:val="000000"/>
              </w:rPr>
              <w:t>_63</w:t>
            </w:r>
            <w:r>
              <w:rPr>
                <w:rFonts w:ascii="맑은 고딕" w:eastAsia="맑은 고딕" w:hAnsi="맑은 고딕" w:hint="eastAsia"/>
                <w:color w:val="000000"/>
              </w:rPr>
              <w:t>80</w:t>
            </w:r>
            <w:r>
              <w:rPr>
                <w:rFonts w:ascii="맑은 고딕" w:eastAsia="맑은 고딕" w:hAnsi="맑은 고딕"/>
                <w:color w:val="000000"/>
              </w:rPr>
              <w:t xml:space="preserve"> stop</w:t>
            </w:r>
          </w:p>
        </w:tc>
      </w:tr>
      <w:tr w:rsidR="00A93A06" w:rsidRPr="004A24EF" w14:paraId="5E2383EF" w14:textId="77777777" w:rsidTr="00097E35">
        <w:tc>
          <w:tcPr>
            <w:tcW w:w="1730" w:type="dxa"/>
            <w:shd w:val="clear" w:color="auto" w:fill="F3F3F3"/>
          </w:tcPr>
          <w:p w14:paraId="7E3D8E42" w14:textId="6EADE668" w:rsidR="00A93A06" w:rsidRDefault="00A93A06" w:rsidP="00D909D6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N</w:t>
            </w:r>
            <w:r>
              <w:rPr>
                <w:rFonts w:ascii="맑은 고딕" w:eastAsia="맑은 고딕" w:hAnsi="맑은 고딕" w:hint="eastAsia"/>
              </w:rPr>
              <w:t>odejs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운영</w:t>
            </w:r>
          </w:p>
        </w:tc>
        <w:tc>
          <w:tcPr>
            <w:tcW w:w="1134" w:type="dxa"/>
          </w:tcPr>
          <w:p w14:paraId="1A87705E" w14:textId="146F3EB7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nodejs</w:t>
            </w:r>
          </w:p>
        </w:tc>
        <w:tc>
          <w:tcPr>
            <w:tcW w:w="3543" w:type="dxa"/>
          </w:tcPr>
          <w:p w14:paraId="702204AB" w14:textId="77777777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</w:rPr>
              <w:t>d /home/nodejs</w:t>
            </w:r>
          </w:p>
          <w:p w14:paraId="55799DB2" w14:textId="60C860E6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</w:t>
            </w:r>
            <w:r>
              <w:rPr>
                <w:rFonts w:ascii="맑은 고딕" w:eastAsia="맑은 고딕" w:hAnsi="맑은 고딕" w:hint="eastAsia"/>
                <w:color w:val="000000"/>
              </w:rPr>
              <w:t>m2 list (실행 목록 확인)</w:t>
            </w:r>
          </w:p>
          <w:p w14:paraId="58EE7953" w14:textId="534531FE" w:rsidR="00A93A06" w:rsidRDefault="00A93A06" w:rsidP="00A93A0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pm2 app.json start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(모든앱시작)</w:t>
            </w:r>
          </w:p>
        </w:tc>
        <w:tc>
          <w:tcPr>
            <w:tcW w:w="3396" w:type="dxa"/>
          </w:tcPr>
          <w:p w14:paraId="4FB14150" w14:textId="1EECE0EF" w:rsidR="00DA75DB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pm2 app.json stop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(모든앱 중단)</w:t>
            </w:r>
          </w:p>
        </w:tc>
      </w:tr>
      <w:tr w:rsidR="00A93A06" w:rsidRPr="004A24EF" w14:paraId="237DEFCB" w14:textId="77777777" w:rsidTr="00097E35">
        <w:tc>
          <w:tcPr>
            <w:tcW w:w="1730" w:type="dxa"/>
            <w:shd w:val="clear" w:color="auto" w:fill="F3F3F3"/>
          </w:tcPr>
          <w:p w14:paraId="13895AEB" w14:textId="7946D1FB" w:rsidR="00A93A06" w:rsidRDefault="00A93A06" w:rsidP="00D909D6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MongoDB</w:t>
            </w:r>
          </w:p>
        </w:tc>
        <w:tc>
          <w:tcPr>
            <w:tcW w:w="1134" w:type="dxa"/>
          </w:tcPr>
          <w:p w14:paraId="17719CDA" w14:textId="6E215BD1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543" w:type="dxa"/>
          </w:tcPr>
          <w:p w14:paraId="072AD531" w14:textId="1221F774" w:rsidR="00A93A06" w:rsidRDefault="00CF68D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서비스</w:t>
            </w:r>
            <w:r w:rsidR="00A93A06">
              <w:rPr>
                <w:rFonts w:ascii="맑은 고딕" w:eastAsia="맑은 고딕" w:hAnsi="맑은 고딕" w:hint="eastAsia"/>
                <w:color w:val="000000"/>
              </w:rPr>
              <w:t>자동시작</w:t>
            </w:r>
          </w:p>
          <w:p w14:paraId="0B519DEC" w14:textId="55241E1B" w:rsidR="00DA75DB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service mongod start</w:t>
            </w:r>
          </w:p>
          <w:p w14:paraId="61BBE840" w14:textId="1CF68CFD" w:rsidR="00DA75DB" w:rsidRDefault="00DA75DB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A75DB">
              <w:rPr>
                <w:rFonts w:ascii="맑은 고딕" w:eastAsia="맑은 고딕" w:hAnsi="맑은 고딕"/>
                <w:color w:val="000000"/>
              </w:rPr>
              <w:t>/etc/init.d/mongodb start</w:t>
            </w:r>
          </w:p>
        </w:tc>
        <w:tc>
          <w:tcPr>
            <w:tcW w:w="3396" w:type="dxa"/>
          </w:tcPr>
          <w:p w14:paraId="63A979E1" w14:textId="77777777" w:rsidR="00DA75DB" w:rsidRDefault="00DA75DB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  <w:p w14:paraId="007E03C6" w14:textId="77777777" w:rsidR="00A93A06" w:rsidRDefault="00A93A06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service mongod stop</w:t>
            </w:r>
          </w:p>
          <w:p w14:paraId="59D38ABA" w14:textId="6C326068" w:rsidR="00DA75DB" w:rsidRDefault="00DA75DB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A75DB">
              <w:rPr>
                <w:rFonts w:ascii="맑은 고딕" w:eastAsia="맑은 고딕" w:hAnsi="맑은 고딕"/>
                <w:color w:val="000000"/>
              </w:rPr>
              <w:t>/etc/init.d/mongodb stop</w:t>
            </w:r>
          </w:p>
        </w:tc>
      </w:tr>
      <w:tr w:rsidR="00CF68DC" w:rsidRPr="004A24EF" w14:paraId="12F056C6" w14:textId="77777777" w:rsidTr="00097E35">
        <w:tc>
          <w:tcPr>
            <w:tcW w:w="1730" w:type="dxa"/>
            <w:shd w:val="clear" w:color="auto" w:fill="F3F3F3"/>
          </w:tcPr>
          <w:p w14:paraId="37442FE3" w14:textId="69A737B8" w:rsidR="00CF68DC" w:rsidRDefault="00CF68DC" w:rsidP="00D909D6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조직동기화서버</w:t>
            </w:r>
          </w:p>
        </w:tc>
        <w:tc>
          <w:tcPr>
            <w:tcW w:w="1134" w:type="dxa"/>
          </w:tcPr>
          <w:p w14:paraId="4DEDED1B" w14:textId="4F1174DF" w:rsidR="00CF68DC" w:rsidRDefault="00CF68DC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notes</w:t>
            </w:r>
          </w:p>
        </w:tc>
        <w:tc>
          <w:tcPr>
            <w:tcW w:w="3543" w:type="dxa"/>
          </w:tcPr>
          <w:p w14:paraId="6E34CE98" w14:textId="77777777" w:rsidR="00CF68DC" w:rsidRDefault="00CF68DC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CF68DC">
              <w:rPr>
                <w:rFonts w:ascii="맑은 고딕" w:eastAsia="맑은 고딕" w:hAnsi="맑은 고딕"/>
                <w:color w:val="000000"/>
              </w:rPr>
              <w:t>cd /home/notes/dwphub</w:t>
            </w:r>
          </w:p>
          <w:p w14:paraId="3BAE1640" w14:textId="7AE68644" w:rsidR="00CF68DC" w:rsidRDefault="00CF68DC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./dwphub start</w:t>
            </w:r>
          </w:p>
        </w:tc>
        <w:tc>
          <w:tcPr>
            <w:tcW w:w="3396" w:type="dxa"/>
          </w:tcPr>
          <w:p w14:paraId="20986F3E" w14:textId="0BBAD247" w:rsidR="00CF68DC" w:rsidRDefault="00CF68DC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./dwphub stop</w:t>
            </w:r>
          </w:p>
        </w:tc>
      </w:tr>
      <w:tr w:rsidR="00F05718" w:rsidRPr="004A24EF" w14:paraId="2126609A" w14:textId="77777777" w:rsidTr="00097E35">
        <w:tc>
          <w:tcPr>
            <w:tcW w:w="1730" w:type="dxa"/>
            <w:shd w:val="clear" w:color="auto" w:fill="F3F3F3"/>
          </w:tcPr>
          <w:p w14:paraId="57DB48CB" w14:textId="4017918A" w:rsidR="00F05718" w:rsidRDefault="00F05718" w:rsidP="00D909D6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통합검색</w:t>
            </w:r>
          </w:p>
        </w:tc>
        <w:tc>
          <w:tcPr>
            <w:tcW w:w="1134" w:type="dxa"/>
          </w:tcPr>
          <w:p w14:paraId="12847FB9" w14:textId="153B97FD" w:rsidR="00F05718" w:rsidRDefault="00F05718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root</w:t>
            </w:r>
          </w:p>
        </w:tc>
        <w:tc>
          <w:tcPr>
            <w:tcW w:w="3543" w:type="dxa"/>
          </w:tcPr>
          <w:p w14:paraId="2A426FD9" w14:textId="6DB1F5F8" w:rsidR="00F05718" w:rsidRDefault="00F05718" w:rsidP="00D909D6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cd /home/notes/itrinity/httpd/bin</w:t>
            </w:r>
          </w:p>
          <w:p w14:paraId="002485DF" w14:textId="3DABFFF6" w:rsidR="002613EF" w:rsidRPr="00CF68DC" w:rsidRDefault="00DA55F9" w:rsidP="00483FA4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./</w:t>
            </w:r>
            <w:r w:rsidR="002613EF">
              <w:rPr>
                <w:rFonts w:ascii="맑은 고딕" w:eastAsia="맑은 고딕" w:hAnsi="맑은 고딕" w:hint="eastAsia"/>
                <w:color w:val="111111"/>
              </w:rPr>
              <w:t>catalina.sh start</w:t>
            </w:r>
          </w:p>
        </w:tc>
        <w:tc>
          <w:tcPr>
            <w:tcW w:w="3396" w:type="dxa"/>
          </w:tcPr>
          <w:p w14:paraId="14306F31" w14:textId="469A096D" w:rsidR="002613EF" w:rsidRDefault="00DA55F9" w:rsidP="00483FA4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./</w:t>
            </w:r>
            <w:r w:rsidR="002613EF">
              <w:rPr>
                <w:rFonts w:ascii="맑은 고딕" w:eastAsia="맑은 고딕" w:hAnsi="맑은 고딕" w:hint="eastAsia"/>
                <w:color w:val="111111"/>
              </w:rPr>
              <w:t>catalina.sh stop</w:t>
            </w:r>
          </w:p>
        </w:tc>
      </w:tr>
    </w:tbl>
    <w:p w14:paraId="50CF93B5" w14:textId="2FA86127" w:rsidR="00A51DC3" w:rsidRDefault="00A51DC3">
      <w:pPr>
        <w:spacing w:before="0" w:after="0"/>
      </w:pPr>
    </w:p>
    <w:p w14:paraId="4662731A" w14:textId="37239FD6" w:rsidR="00E43656" w:rsidRPr="00B81F5B" w:rsidRDefault="00CF68DC" w:rsidP="00824FC7">
      <w:pPr>
        <w:pStyle w:val="1"/>
        <w:numPr>
          <w:ilvl w:val="0"/>
          <w:numId w:val="10"/>
        </w:numPr>
        <w:wordWrap w:val="0"/>
        <w:overflowPunct w:val="0"/>
        <w:autoSpaceDE w:val="0"/>
        <w:autoSpaceDN w:val="0"/>
        <w:adjustRightInd w:val="0"/>
        <w:spacing w:before="240" w:after="120" w:line="360" w:lineRule="auto"/>
        <w:textAlignment w:val="baseline"/>
        <w:rPr>
          <w:rFonts w:ascii="맑은 고딕" w:eastAsia="맑은 고딕" w:hAnsi="맑은 고딕" w:cs="Times"/>
          <w:b/>
          <w:bCs/>
          <w:noProof/>
          <w:szCs w:val="36"/>
        </w:rPr>
      </w:pPr>
      <w:bookmarkStart w:id="4" w:name="_Toc87899059"/>
      <w:r>
        <w:rPr>
          <w:rFonts w:ascii="맑은 고딕" w:eastAsia="맑은 고딕" w:hAnsi="맑은 고딕" w:cs="Times" w:hint="eastAsia"/>
          <w:b/>
          <w:bCs/>
          <w:noProof/>
          <w:szCs w:val="36"/>
        </w:rPr>
        <w:lastRenderedPageBreak/>
        <w:t>MAIL 서버</w:t>
      </w:r>
      <w:r w:rsidR="00A51DC3">
        <w:rPr>
          <w:rFonts w:ascii="맑은 고딕" w:eastAsia="맑은 고딕" w:hAnsi="맑은 고딕" w:cs="Times" w:hint="eastAsia"/>
          <w:b/>
          <w:bCs/>
          <w:noProof/>
          <w:szCs w:val="36"/>
        </w:rPr>
        <w:t>(</w:t>
      </w:r>
      <w:r w:rsidR="00A51DC3" w:rsidRPr="00CF68DC">
        <w:rPr>
          <w:rFonts w:ascii="맑은 고딕" w:eastAsia="맑은 고딕" w:hAnsi="맑은 고딕" w:cs="Times"/>
          <w:b/>
          <w:bCs/>
          <w:noProof/>
          <w:szCs w:val="36"/>
        </w:rPr>
        <w:t>220.119.218.4</w:t>
      </w:r>
      <w:r w:rsidR="00A51DC3">
        <w:rPr>
          <w:rFonts w:ascii="맑은 고딕" w:eastAsia="맑은 고딕" w:hAnsi="맑은 고딕" w:cs="Times" w:hint="eastAsia"/>
          <w:b/>
          <w:bCs/>
          <w:noProof/>
          <w:szCs w:val="36"/>
        </w:rPr>
        <w:t>1)</w:t>
      </w:r>
      <w:bookmarkEnd w:id="4"/>
    </w:p>
    <w:p w14:paraId="4EDF9199" w14:textId="77777777" w:rsidR="00CF68DC" w:rsidRPr="004A24EF" w:rsidRDefault="00CF68DC" w:rsidP="00E43656">
      <w:pPr>
        <w:pStyle w:val="a7"/>
        <w:spacing w:before="60" w:after="0"/>
        <w:rPr>
          <w:rFonts w:ascii="맑은 고딕" w:eastAsia="맑은 고딕" w:hAnsi="맑은 고딕"/>
        </w:rPr>
      </w:pPr>
    </w:p>
    <w:p w14:paraId="09341CA0" w14:textId="77777777" w:rsidR="00E43656" w:rsidRPr="00AF6879" w:rsidRDefault="00E43656" w:rsidP="00824FC7">
      <w:pPr>
        <w:pStyle w:val="2"/>
        <w:numPr>
          <w:ilvl w:val="1"/>
          <w:numId w:val="10"/>
        </w:numPr>
        <w:wordWrap w:val="0"/>
        <w:overflowPunct w:val="0"/>
        <w:autoSpaceDE w:val="0"/>
        <w:autoSpaceDN w:val="0"/>
        <w:adjustRightInd w:val="0"/>
        <w:spacing w:before="120" w:line="360" w:lineRule="auto"/>
        <w:textAlignment w:val="baseline"/>
        <w:rPr>
          <w:rFonts w:ascii="맑은 고딕" w:eastAsia="맑은 고딕" w:hAnsi="맑은 고딕" w:cs="Times"/>
          <w:b/>
          <w:bCs/>
          <w:sz w:val="24"/>
          <w:szCs w:val="24"/>
        </w:rPr>
      </w:pPr>
      <w:bookmarkStart w:id="5" w:name="_Toc87899060"/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>설치된 소프트웨어 정보</w:t>
      </w:r>
      <w:bookmarkEnd w:id="5"/>
    </w:p>
    <w:tbl>
      <w:tblPr>
        <w:tblW w:w="100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7"/>
        <w:gridCol w:w="4448"/>
        <w:gridCol w:w="3604"/>
      </w:tblGrid>
      <w:tr w:rsidR="00D66B08" w:rsidRPr="004A24EF" w14:paraId="4473B5F2" w14:textId="505075D4" w:rsidTr="00D66B08">
        <w:tc>
          <w:tcPr>
            <w:tcW w:w="1977" w:type="dxa"/>
            <w:shd w:val="clear" w:color="auto" w:fill="E0E0E0"/>
          </w:tcPr>
          <w:p w14:paraId="0A4B4D94" w14:textId="1E04CF8A" w:rsidR="00D66B08" w:rsidRPr="004A24EF" w:rsidRDefault="00D66B08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t xml:space="preserve"> </w:t>
            </w:r>
            <w:r>
              <w:rPr>
                <w:rFonts w:ascii="맑은 고딕" w:eastAsia="맑은 고딕" w:hAnsi="맑은 고딕" w:hint="eastAsia"/>
              </w:rPr>
              <w:t>설치된 소프트웨어</w:t>
            </w:r>
          </w:p>
        </w:tc>
        <w:tc>
          <w:tcPr>
            <w:tcW w:w="4448" w:type="dxa"/>
            <w:shd w:val="clear" w:color="auto" w:fill="E0E0E0"/>
          </w:tcPr>
          <w:p w14:paraId="05EBDC6B" w14:textId="77777777" w:rsidR="00D66B08" w:rsidRPr="004A24EF" w:rsidRDefault="00D66B08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설치경로</w:t>
            </w:r>
          </w:p>
        </w:tc>
        <w:tc>
          <w:tcPr>
            <w:tcW w:w="3604" w:type="dxa"/>
            <w:shd w:val="clear" w:color="auto" w:fill="E0E0E0"/>
          </w:tcPr>
          <w:p w14:paraId="39C5324A" w14:textId="35516625" w:rsidR="00D66B08" w:rsidRDefault="00D66B08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D66B08" w14:paraId="0BE97A35" w14:textId="5D27066A" w:rsidTr="00D66B08">
        <w:tc>
          <w:tcPr>
            <w:tcW w:w="1977" w:type="dxa"/>
          </w:tcPr>
          <w:p w14:paraId="2617E888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IBM HTTP Server 9.0</w:t>
            </w:r>
          </w:p>
        </w:tc>
        <w:tc>
          <w:tcPr>
            <w:tcW w:w="4448" w:type="dxa"/>
          </w:tcPr>
          <w:p w14:paraId="7E4082DE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opt/IBM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/HTTPServer</w:t>
            </w:r>
          </w:p>
        </w:tc>
        <w:tc>
          <w:tcPr>
            <w:tcW w:w="3604" w:type="dxa"/>
          </w:tcPr>
          <w:p w14:paraId="3D2DFFED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66B08" w14:paraId="6450032D" w14:textId="28C004C2" w:rsidTr="00D66B08">
        <w:tc>
          <w:tcPr>
            <w:tcW w:w="1977" w:type="dxa"/>
          </w:tcPr>
          <w:p w14:paraId="17020AF7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WebSphere Plugin </w:t>
            </w:r>
          </w:p>
        </w:tc>
        <w:tc>
          <w:tcPr>
            <w:tcW w:w="4448" w:type="dxa"/>
          </w:tcPr>
          <w:p w14:paraId="446B52B0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opt/IBM/WebSphere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/Plugin</w:t>
            </w:r>
          </w:p>
        </w:tc>
        <w:tc>
          <w:tcPr>
            <w:tcW w:w="3604" w:type="dxa"/>
          </w:tcPr>
          <w:p w14:paraId="69836243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66B08" w14:paraId="06889A29" w14:textId="705D91BC" w:rsidTr="00D66B08">
        <w:tc>
          <w:tcPr>
            <w:tcW w:w="1977" w:type="dxa"/>
          </w:tcPr>
          <w:p w14:paraId="6C96BBFF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Domino 11</w:t>
            </w:r>
          </w:p>
        </w:tc>
        <w:tc>
          <w:tcPr>
            <w:tcW w:w="4448" w:type="dxa"/>
          </w:tcPr>
          <w:p w14:paraId="6DB71FFE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D6DAA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/opt/hcl</w:t>
            </w:r>
          </w:p>
          <w:p w14:paraId="255344F1" w14:textId="77777777" w:rsidR="00D66B08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/data/notesdata</w:t>
            </w:r>
          </w:p>
        </w:tc>
        <w:tc>
          <w:tcPr>
            <w:tcW w:w="3604" w:type="dxa"/>
          </w:tcPr>
          <w:p w14:paraId="50ACBAA1" w14:textId="77777777" w:rsidR="00D66B08" w:rsidRPr="00ED6DAA" w:rsidRDefault="00D66B0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</w:tbl>
    <w:p w14:paraId="0185EFC0" w14:textId="77777777" w:rsidR="00CF68DC" w:rsidRDefault="00CF68DC" w:rsidP="00095DE2"/>
    <w:p w14:paraId="043A170D" w14:textId="77777777" w:rsidR="00095DE2" w:rsidRPr="00FB3CE2" w:rsidRDefault="00095DE2" w:rsidP="00E43656"/>
    <w:p w14:paraId="4392EFF7" w14:textId="77777777" w:rsidR="00E43656" w:rsidRPr="00224870" w:rsidRDefault="00E43656" w:rsidP="00824FC7">
      <w:pPr>
        <w:pStyle w:val="2"/>
        <w:numPr>
          <w:ilvl w:val="1"/>
          <w:numId w:val="10"/>
        </w:numPr>
        <w:wordWrap w:val="0"/>
        <w:overflowPunct w:val="0"/>
        <w:autoSpaceDE w:val="0"/>
        <w:autoSpaceDN w:val="0"/>
        <w:adjustRightInd w:val="0"/>
        <w:spacing w:before="120" w:line="360" w:lineRule="auto"/>
        <w:textAlignment w:val="baseline"/>
        <w:rPr>
          <w:rFonts w:ascii="맑은 고딕" w:eastAsia="맑은 고딕" w:hAnsi="맑은 고딕" w:cs="Times"/>
          <w:b/>
          <w:bCs/>
          <w:sz w:val="24"/>
          <w:szCs w:val="24"/>
        </w:rPr>
      </w:pPr>
      <w:bookmarkStart w:id="6" w:name="_Toc87899061"/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 xml:space="preserve">서비스 시작 </w:t>
      </w:r>
      <w:r>
        <w:rPr>
          <w:rFonts w:ascii="맑은 고딕" w:eastAsia="맑은 고딕" w:hAnsi="맑은 고딕" w:cs="Times"/>
          <w:b/>
          <w:bCs/>
          <w:sz w:val="24"/>
          <w:szCs w:val="24"/>
        </w:rPr>
        <w:t xml:space="preserve">&amp; </w:t>
      </w:r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>중지</w:t>
      </w:r>
      <w:bookmarkEnd w:id="6"/>
    </w:p>
    <w:tbl>
      <w:tblPr>
        <w:tblW w:w="980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0"/>
        <w:gridCol w:w="1134"/>
        <w:gridCol w:w="3543"/>
        <w:gridCol w:w="3396"/>
      </w:tblGrid>
      <w:tr w:rsidR="00CF68DC" w:rsidRPr="00224870" w14:paraId="0465D885" w14:textId="77777777" w:rsidTr="00185638">
        <w:tc>
          <w:tcPr>
            <w:tcW w:w="1730" w:type="dxa"/>
            <w:shd w:val="clear" w:color="auto" w:fill="E0E0E0"/>
          </w:tcPr>
          <w:p w14:paraId="73D57C01" w14:textId="77777777" w:rsidR="00CF68DC" w:rsidRPr="004A24EF" w:rsidRDefault="00CF68DC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서비스명</w:t>
            </w:r>
          </w:p>
        </w:tc>
        <w:tc>
          <w:tcPr>
            <w:tcW w:w="1134" w:type="dxa"/>
            <w:shd w:val="clear" w:color="auto" w:fill="E0E0E0"/>
          </w:tcPr>
          <w:p w14:paraId="600337CF" w14:textId="77777777" w:rsidR="00CF68DC" w:rsidRPr="00224870" w:rsidRDefault="00CF68D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사용계정</w:t>
            </w:r>
          </w:p>
        </w:tc>
        <w:tc>
          <w:tcPr>
            <w:tcW w:w="3543" w:type="dxa"/>
            <w:shd w:val="clear" w:color="auto" w:fill="E0E0E0"/>
          </w:tcPr>
          <w:p w14:paraId="7680ED5E" w14:textId="77777777" w:rsidR="00CF68DC" w:rsidRPr="00224870" w:rsidRDefault="00CF68D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서비스 시작</w:t>
            </w:r>
          </w:p>
        </w:tc>
        <w:tc>
          <w:tcPr>
            <w:tcW w:w="3396" w:type="dxa"/>
            <w:shd w:val="clear" w:color="auto" w:fill="E0E0E0"/>
          </w:tcPr>
          <w:p w14:paraId="4B1F21F0" w14:textId="77777777" w:rsidR="00CF68DC" w:rsidRPr="00224870" w:rsidRDefault="00CF68DC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서비스 중지</w:t>
            </w:r>
          </w:p>
        </w:tc>
      </w:tr>
      <w:tr w:rsidR="00CF68DC" w:rsidRPr="00224870" w14:paraId="3E25EC8E" w14:textId="77777777" w:rsidTr="00185638">
        <w:tc>
          <w:tcPr>
            <w:tcW w:w="1730" w:type="dxa"/>
            <w:shd w:val="clear" w:color="auto" w:fill="F3F3F3"/>
          </w:tcPr>
          <w:p w14:paraId="5230221C" w14:textId="77777777" w:rsidR="00CF68DC" w:rsidRPr="004A24EF" w:rsidRDefault="00CF68D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IBM </w:t>
            </w:r>
            <w:r>
              <w:rPr>
                <w:rFonts w:ascii="맑은 고딕" w:eastAsia="맑은 고딕" w:hAnsi="맑은 고딕"/>
              </w:rPr>
              <w:t>HTTP Server</w:t>
            </w:r>
          </w:p>
        </w:tc>
        <w:tc>
          <w:tcPr>
            <w:tcW w:w="1134" w:type="dxa"/>
          </w:tcPr>
          <w:p w14:paraId="1B996411" w14:textId="77777777" w:rsidR="00CF68DC" w:rsidRPr="00224870" w:rsidRDefault="00CF68D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543" w:type="dxa"/>
          </w:tcPr>
          <w:p w14:paraId="66A0961F" w14:textId="77777777" w:rsidR="00CF68DC" w:rsidRDefault="00CF68D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cd </w:t>
            </w: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opt</w:t>
            </w: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IBM/HTTPServer/bin</w:t>
            </w:r>
          </w:p>
          <w:p w14:paraId="39AC1B13" w14:textId="77777777" w:rsidR="00CF68DC" w:rsidRPr="00224870" w:rsidRDefault="00CF68D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./apachectl start</w:t>
            </w:r>
          </w:p>
        </w:tc>
        <w:tc>
          <w:tcPr>
            <w:tcW w:w="3396" w:type="dxa"/>
          </w:tcPr>
          <w:p w14:paraId="1A976C64" w14:textId="77777777" w:rsidR="00CF68DC" w:rsidRPr="00224870" w:rsidRDefault="00CF68D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./apachectl stop</w:t>
            </w:r>
          </w:p>
        </w:tc>
      </w:tr>
      <w:tr w:rsidR="00CF68DC" w14:paraId="05F3F0E9" w14:textId="77777777" w:rsidTr="00185638">
        <w:tc>
          <w:tcPr>
            <w:tcW w:w="1730" w:type="dxa"/>
            <w:shd w:val="clear" w:color="auto" w:fill="F3F3F3"/>
          </w:tcPr>
          <w:p w14:paraId="4FF0CE37" w14:textId="77777777" w:rsidR="00CF68DC" w:rsidRPr="002613EF" w:rsidRDefault="00CF68DC" w:rsidP="00185638">
            <w:pPr>
              <w:pStyle w:val="a7"/>
              <w:spacing w:before="60" w:after="0"/>
              <w:rPr>
                <w:rFonts w:ascii="맑은 고딕" w:eastAsia="맑은 고딕" w:hAnsi="맑은 고딕"/>
                <w:b/>
              </w:rPr>
            </w:pPr>
            <w:r w:rsidRPr="002613EF">
              <w:rPr>
                <w:rFonts w:ascii="맑은 고딕" w:eastAsia="맑은 고딕" w:hAnsi="맑은 고딕" w:hint="eastAsia"/>
                <w:b/>
              </w:rPr>
              <w:t>Domino</w:t>
            </w:r>
          </w:p>
        </w:tc>
        <w:tc>
          <w:tcPr>
            <w:tcW w:w="1134" w:type="dxa"/>
          </w:tcPr>
          <w:p w14:paraId="6423EA85" w14:textId="77777777" w:rsidR="00CF68DC" w:rsidRPr="002613EF" w:rsidRDefault="00CF68DC" w:rsidP="00185638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notes</w:t>
            </w:r>
          </w:p>
        </w:tc>
        <w:tc>
          <w:tcPr>
            <w:tcW w:w="3543" w:type="dxa"/>
          </w:tcPr>
          <w:p w14:paraId="50E8E8A7" w14:textId="77777777" w:rsidR="00CF68DC" w:rsidRPr="002613EF" w:rsidRDefault="00CF68DC" w:rsidP="00185638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/>
                <w:b/>
                <w:color w:val="000000"/>
              </w:rPr>
              <w:t>C</w:t>
            </w: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d /home/notes</w:t>
            </w:r>
          </w:p>
          <w:p w14:paraId="7A6DD888" w14:textId="77777777" w:rsidR="00CF68DC" w:rsidRPr="002613EF" w:rsidRDefault="00CF68DC" w:rsidP="00185638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./domstart</w:t>
            </w:r>
          </w:p>
          <w:p w14:paraId="12321D92" w14:textId="1A27C52B" w:rsidR="00CF68DC" w:rsidRPr="002613EF" w:rsidRDefault="00CF68DC" w:rsidP="00185638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./dommon (도미노 콘솔보기)</w:t>
            </w:r>
          </w:p>
        </w:tc>
        <w:tc>
          <w:tcPr>
            <w:tcW w:w="3396" w:type="dxa"/>
          </w:tcPr>
          <w:p w14:paraId="27A527C8" w14:textId="77777777" w:rsidR="00CF68DC" w:rsidRPr="002613EF" w:rsidRDefault="00CF68DC" w:rsidP="00185638">
            <w:pPr>
              <w:spacing w:before="0" w:after="0"/>
              <w:rPr>
                <w:rFonts w:ascii="맑은 고딕" w:eastAsia="맑은 고딕" w:hAnsi="맑은 고딕"/>
                <w:b/>
                <w:color w:val="000000"/>
              </w:rPr>
            </w:pPr>
            <w:r w:rsidRPr="002613EF">
              <w:rPr>
                <w:rFonts w:ascii="맑은 고딕" w:eastAsia="맑은 고딕" w:hAnsi="맑은 고딕" w:hint="eastAsia"/>
                <w:b/>
                <w:color w:val="000000"/>
              </w:rPr>
              <w:t>./domstop</w:t>
            </w:r>
          </w:p>
        </w:tc>
      </w:tr>
    </w:tbl>
    <w:p w14:paraId="25A0FD6F" w14:textId="77777777" w:rsidR="00D9064D" w:rsidRPr="00D9064D" w:rsidRDefault="00D9064D" w:rsidP="00D9064D">
      <w:pPr>
        <w:rPr>
          <w:rFonts w:ascii="맑은 고딕" w:eastAsia="맑은 고딕" w:hAnsi="맑은 고딕"/>
        </w:rPr>
      </w:pPr>
    </w:p>
    <w:p w14:paraId="2C274CF7" w14:textId="6C2C9634" w:rsidR="00680D4B" w:rsidRPr="00B81F5B" w:rsidRDefault="00A51DC3" w:rsidP="00680D4B">
      <w:pPr>
        <w:pStyle w:val="1"/>
        <w:numPr>
          <w:ilvl w:val="0"/>
          <w:numId w:val="10"/>
        </w:numPr>
        <w:wordWrap w:val="0"/>
        <w:overflowPunct w:val="0"/>
        <w:autoSpaceDE w:val="0"/>
        <w:autoSpaceDN w:val="0"/>
        <w:adjustRightInd w:val="0"/>
        <w:spacing w:before="240" w:after="120" w:line="360" w:lineRule="auto"/>
        <w:textAlignment w:val="baseline"/>
        <w:rPr>
          <w:rFonts w:ascii="맑은 고딕" w:eastAsia="맑은 고딕" w:hAnsi="맑은 고딕" w:cs="Times"/>
          <w:b/>
          <w:bCs/>
          <w:noProof/>
          <w:szCs w:val="36"/>
        </w:rPr>
      </w:pPr>
      <w:bookmarkStart w:id="7" w:name="_Toc87899062"/>
      <w:r>
        <w:rPr>
          <w:rFonts w:ascii="맑은 고딕" w:eastAsia="맑은 고딕" w:hAnsi="맑은 고딕" w:cs="Times" w:hint="eastAsia"/>
          <w:b/>
          <w:bCs/>
          <w:noProof/>
          <w:szCs w:val="36"/>
        </w:rPr>
        <w:t>Proxy서버 (</w:t>
      </w:r>
      <w:r>
        <w:rPr>
          <w:rFonts w:ascii="맑은 고딕" w:eastAsia="맑은 고딕" w:hAnsi="맑은 고딕" w:cs="Times"/>
          <w:b/>
          <w:bCs/>
          <w:noProof/>
          <w:szCs w:val="36"/>
        </w:rPr>
        <w:t>220.119.218.4</w:t>
      </w:r>
      <w:r>
        <w:rPr>
          <w:rFonts w:ascii="맑은 고딕" w:eastAsia="맑은 고딕" w:hAnsi="맑은 고딕" w:cs="Times" w:hint="eastAsia"/>
          <w:b/>
          <w:bCs/>
          <w:noProof/>
          <w:szCs w:val="36"/>
        </w:rPr>
        <w:t>2)</w:t>
      </w:r>
      <w:bookmarkEnd w:id="7"/>
    </w:p>
    <w:p w14:paraId="02C02100" w14:textId="77777777" w:rsidR="00680D4B" w:rsidRPr="00AF6879" w:rsidRDefault="00680D4B" w:rsidP="00680D4B">
      <w:pPr>
        <w:pStyle w:val="2"/>
        <w:numPr>
          <w:ilvl w:val="1"/>
          <w:numId w:val="10"/>
        </w:numPr>
        <w:wordWrap w:val="0"/>
        <w:overflowPunct w:val="0"/>
        <w:autoSpaceDE w:val="0"/>
        <w:autoSpaceDN w:val="0"/>
        <w:adjustRightInd w:val="0"/>
        <w:spacing w:before="120" w:line="360" w:lineRule="auto"/>
        <w:textAlignment w:val="baseline"/>
        <w:rPr>
          <w:rFonts w:ascii="맑은 고딕" w:eastAsia="맑은 고딕" w:hAnsi="맑은 고딕" w:cs="Times"/>
          <w:b/>
          <w:bCs/>
          <w:sz w:val="24"/>
          <w:szCs w:val="24"/>
        </w:rPr>
      </w:pPr>
      <w:bookmarkStart w:id="8" w:name="_Toc87899063"/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>설치된 소프트웨어 정보</w:t>
      </w:r>
      <w:bookmarkEnd w:id="8"/>
    </w:p>
    <w:tbl>
      <w:tblPr>
        <w:tblW w:w="100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4315"/>
        <w:gridCol w:w="3637"/>
      </w:tblGrid>
      <w:tr w:rsidR="00DA4138" w:rsidRPr="004A24EF" w14:paraId="00E10F97" w14:textId="0EF83844" w:rsidTr="00DA4138">
        <w:tc>
          <w:tcPr>
            <w:tcW w:w="2077" w:type="dxa"/>
            <w:shd w:val="clear" w:color="auto" w:fill="E0E0E0"/>
          </w:tcPr>
          <w:p w14:paraId="0FBAD9F4" w14:textId="77777777" w:rsidR="00DA4138" w:rsidRPr="004A24EF" w:rsidRDefault="00DA4138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설치된 소프트웨어</w:t>
            </w:r>
          </w:p>
        </w:tc>
        <w:tc>
          <w:tcPr>
            <w:tcW w:w="4315" w:type="dxa"/>
            <w:shd w:val="clear" w:color="auto" w:fill="E0E0E0"/>
          </w:tcPr>
          <w:p w14:paraId="0E4825DC" w14:textId="77777777" w:rsidR="00DA4138" w:rsidRPr="004A24EF" w:rsidRDefault="00DA4138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설치경로</w:t>
            </w:r>
          </w:p>
        </w:tc>
        <w:tc>
          <w:tcPr>
            <w:tcW w:w="3637" w:type="dxa"/>
            <w:shd w:val="clear" w:color="auto" w:fill="E0E0E0"/>
          </w:tcPr>
          <w:p w14:paraId="6393470B" w14:textId="38B8C0E5" w:rsidR="00DA4138" w:rsidRDefault="00DA4138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DA4138" w:rsidRPr="004A24EF" w14:paraId="34DAF262" w14:textId="24194FA2" w:rsidTr="00DA4138">
        <w:tc>
          <w:tcPr>
            <w:tcW w:w="2077" w:type="dxa"/>
          </w:tcPr>
          <w:p w14:paraId="551FBCD7" w14:textId="52CB34FA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대용량서버</w:t>
            </w:r>
          </w:p>
        </w:tc>
        <w:tc>
          <w:tcPr>
            <w:tcW w:w="4315" w:type="dxa"/>
          </w:tcPr>
          <w:p w14:paraId="3D9C6BA8" w14:textId="1CAC17EB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D6BE0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/data/app/xmegaserver</w:t>
            </w:r>
          </w:p>
        </w:tc>
        <w:tc>
          <w:tcPr>
            <w:tcW w:w="3637" w:type="dxa"/>
          </w:tcPr>
          <w:p w14:paraId="7A10BD22" w14:textId="77777777" w:rsidR="00DA4138" w:rsidRPr="001D6BE0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A4138" w:rsidRPr="004A24EF" w14:paraId="739F42D1" w14:textId="6F34C5E6" w:rsidTr="00DA4138">
        <w:tc>
          <w:tcPr>
            <w:tcW w:w="2077" w:type="dxa"/>
          </w:tcPr>
          <w:p w14:paraId="4E917816" w14:textId="7B58C6E0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수신확인서버</w:t>
            </w:r>
          </w:p>
        </w:tc>
        <w:tc>
          <w:tcPr>
            <w:tcW w:w="4315" w:type="dxa"/>
          </w:tcPr>
          <w:p w14:paraId="3DB8BFB4" w14:textId="5215F644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D6BE0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/data/app/xmdnrecv</w:t>
            </w:r>
          </w:p>
        </w:tc>
        <w:tc>
          <w:tcPr>
            <w:tcW w:w="3637" w:type="dxa"/>
          </w:tcPr>
          <w:p w14:paraId="5698EED5" w14:textId="77777777" w:rsidR="00DA4138" w:rsidRPr="001D6BE0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A4138" w:rsidRPr="004A24EF" w14:paraId="371B7BA4" w14:textId="440F38F8" w:rsidTr="00DA4138">
        <w:tc>
          <w:tcPr>
            <w:tcW w:w="2077" w:type="dxa"/>
          </w:tcPr>
          <w:p w14:paraId="3FD33161" w14:textId="55C96A1C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푸쉬서버</w:t>
            </w:r>
          </w:p>
        </w:tc>
        <w:tc>
          <w:tcPr>
            <w:tcW w:w="4315" w:type="dxa"/>
          </w:tcPr>
          <w:p w14:paraId="00355BDE" w14:textId="77777777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D6BE0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/data/app/apache-tomcat-8.5.41</w:t>
            </w:r>
          </w:p>
          <w:p w14:paraId="1B62C490" w14:textId="0A31EE23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D6BE0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/data/app/fcmgoserver</w:t>
            </w:r>
          </w:p>
        </w:tc>
        <w:tc>
          <w:tcPr>
            <w:tcW w:w="3637" w:type="dxa"/>
          </w:tcPr>
          <w:p w14:paraId="170968E6" w14:textId="77777777" w:rsidR="00DA4138" w:rsidRPr="001D6BE0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A4138" w:rsidRPr="004A24EF" w14:paraId="5B51D623" w14:textId="5F09FB1F" w:rsidTr="00DA4138">
        <w:tc>
          <w:tcPr>
            <w:tcW w:w="2077" w:type="dxa"/>
          </w:tcPr>
          <w:p w14:paraId="34630650" w14:textId="77777777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edis</w:t>
            </w:r>
          </w:p>
        </w:tc>
        <w:tc>
          <w:tcPr>
            <w:tcW w:w="4315" w:type="dxa"/>
          </w:tcPr>
          <w:p w14:paraId="55F60CB1" w14:textId="77777777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D6DAA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/app/redis-5.0.7</w:t>
            </w:r>
          </w:p>
        </w:tc>
        <w:tc>
          <w:tcPr>
            <w:tcW w:w="3637" w:type="dxa"/>
          </w:tcPr>
          <w:p w14:paraId="1CF3BD9D" w14:textId="77777777" w:rsidR="00DA4138" w:rsidRPr="00ED6DAA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DA4138" w:rsidRPr="004A24EF" w14:paraId="31C68741" w14:textId="4DBDF259" w:rsidTr="00DA4138">
        <w:tc>
          <w:tcPr>
            <w:tcW w:w="2077" w:type="dxa"/>
          </w:tcPr>
          <w:p w14:paraId="03455135" w14:textId="25C012C1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ariadb</w:t>
            </w:r>
          </w:p>
        </w:tc>
        <w:tc>
          <w:tcPr>
            <w:tcW w:w="4315" w:type="dxa"/>
          </w:tcPr>
          <w:p w14:paraId="154922BE" w14:textId="7B122410" w:rsidR="00DA4138" w:rsidRPr="00ED6DAA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D6BE0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/var/lib/mysql</w:t>
            </w:r>
          </w:p>
        </w:tc>
        <w:tc>
          <w:tcPr>
            <w:tcW w:w="3637" w:type="dxa"/>
          </w:tcPr>
          <w:p w14:paraId="0B0710A9" w14:textId="06C67FF3" w:rsidR="00DA4138" w:rsidRPr="001D6BE0" w:rsidRDefault="00DA4138" w:rsidP="00DA41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대용량 및 수신확인용 DB</w:t>
            </w:r>
          </w:p>
        </w:tc>
      </w:tr>
      <w:tr w:rsidR="00DA4138" w:rsidRPr="004A24EF" w14:paraId="2CA7CCF6" w14:textId="2916CC15" w:rsidTr="00DA4138">
        <w:tc>
          <w:tcPr>
            <w:tcW w:w="2077" w:type="dxa"/>
          </w:tcPr>
          <w:p w14:paraId="4562F2A7" w14:textId="2AB10363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사이냅문서뷰어</w:t>
            </w:r>
          </w:p>
        </w:tc>
        <w:tc>
          <w:tcPr>
            <w:tcW w:w="4315" w:type="dxa"/>
          </w:tcPr>
          <w:p w14:paraId="071A04CE" w14:textId="0C3715C0" w:rsidR="00DA4138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/home/synapsoft</w:t>
            </w:r>
          </w:p>
          <w:p w14:paraId="0003CBA3" w14:textId="1874D67D" w:rsidR="00DA4138" w:rsidRPr="001D6BE0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 w:rsidRPr="00753BC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data/synap</w:t>
            </w:r>
          </w:p>
        </w:tc>
        <w:tc>
          <w:tcPr>
            <w:tcW w:w="3637" w:type="dxa"/>
          </w:tcPr>
          <w:p w14:paraId="6AA00D4E" w14:textId="77777777" w:rsidR="00DA4138" w:rsidRPr="00753BCC" w:rsidRDefault="00DA4138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5113CC" w:rsidRPr="004A24EF" w14:paraId="55565AD1" w14:textId="192B54B6" w:rsidTr="00DA4138">
        <w:tc>
          <w:tcPr>
            <w:tcW w:w="2077" w:type="dxa"/>
          </w:tcPr>
          <w:p w14:paraId="1ED8A26F" w14:textId="717B5458" w:rsidR="005113CC" w:rsidRDefault="005113CC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웹채팅</w:t>
            </w:r>
          </w:p>
        </w:tc>
        <w:tc>
          <w:tcPr>
            <w:tcW w:w="4315" w:type="dxa"/>
          </w:tcPr>
          <w:p w14:paraId="77DC3125" w14:textId="2341E2C3" w:rsidR="005113CC" w:rsidRPr="00753BCC" w:rsidRDefault="005113CC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/home/xwebchat</w:t>
            </w:r>
          </w:p>
        </w:tc>
        <w:tc>
          <w:tcPr>
            <w:tcW w:w="3637" w:type="dxa"/>
          </w:tcPr>
          <w:p w14:paraId="2E5D88C2" w14:textId="571DE80C" w:rsidR="005113CC" w:rsidRDefault="005113CC" w:rsidP="00185638">
            <w:pPr>
              <w:spacing w:before="0"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DB는 마리아DB 같이 사용</w:t>
            </w:r>
          </w:p>
        </w:tc>
      </w:tr>
    </w:tbl>
    <w:p w14:paraId="3C388916" w14:textId="77777777" w:rsidR="001D6BE0" w:rsidRDefault="001D6BE0" w:rsidP="00680D4B"/>
    <w:p w14:paraId="5FEFDB3F" w14:textId="77777777" w:rsidR="001D6BE0" w:rsidRDefault="001D6BE0" w:rsidP="00680D4B"/>
    <w:p w14:paraId="7BE88F00" w14:textId="77777777" w:rsidR="00680D4B" w:rsidRPr="00224870" w:rsidRDefault="00680D4B" w:rsidP="00680D4B">
      <w:pPr>
        <w:pStyle w:val="2"/>
        <w:numPr>
          <w:ilvl w:val="1"/>
          <w:numId w:val="10"/>
        </w:numPr>
        <w:wordWrap w:val="0"/>
        <w:overflowPunct w:val="0"/>
        <w:autoSpaceDE w:val="0"/>
        <w:autoSpaceDN w:val="0"/>
        <w:adjustRightInd w:val="0"/>
        <w:spacing w:before="120" w:line="360" w:lineRule="auto"/>
        <w:textAlignment w:val="baseline"/>
        <w:rPr>
          <w:rFonts w:ascii="맑은 고딕" w:eastAsia="맑은 고딕" w:hAnsi="맑은 고딕" w:cs="Times"/>
          <w:b/>
          <w:bCs/>
          <w:sz w:val="24"/>
          <w:szCs w:val="24"/>
        </w:rPr>
      </w:pPr>
      <w:bookmarkStart w:id="9" w:name="_Toc87899064"/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lastRenderedPageBreak/>
        <w:t xml:space="preserve">서비스 시작 </w:t>
      </w:r>
      <w:r>
        <w:rPr>
          <w:rFonts w:ascii="맑은 고딕" w:eastAsia="맑은 고딕" w:hAnsi="맑은 고딕" w:cs="Times"/>
          <w:b/>
          <w:bCs/>
          <w:sz w:val="24"/>
          <w:szCs w:val="24"/>
        </w:rPr>
        <w:t xml:space="preserve">&amp; </w:t>
      </w:r>
      <w:r>
        <w:rPr>
          <w:rFonts w:ascii="맑은 고딕" w:eastAsia="맑은 고딕" w:hAnsi="맑은 고딕" w:cs="Times" w:hint="eastAsia"/>
          <w:b/>
          <w:bCs/>
          <w:sz w:val="24"/>
          <w:szCs w:val="24"/>
        </w:rPr>
        <w:t>중지</w:t>
      </w:r>
      <w:bookmarkEnd w:id="9"/>
    </w:p>
    <w:tbl>
      <w:tblPr>
        <w:tblW w:w="100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16"/>
        <w:gridCol w:w="1016"/>
        <w:gridCol w:w="3888"/>
        <w:gridCol w:w="3509"/>
      </w:tblGrid>
      <w:tr w:rsidR="00753BCC" w:rsidRPr="004A24EF" w14:paraId="714EFE8D" w14:textId="77777777" w:rsidTr="00F05718">
        <w:tc>
          <w:tcPr>
            <w:tcW w:w="1616" w:type="dxa"/>
            <w:shd w:val="clear" w:color="auto" w:fill="E0E0E0"/>
          </w:tcPr>
          <w:p w14:paraId="27C8C1DF" w14:textId="77777777" w:rsidR="00753BCC" w:rsidRPr="004A24EF" w:rsidRDefault="00753BCC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서비스명</w:t>
            </w:r>
          </w:p>
        </w:tc>
        <w:tc>
          <w:tcPr>
            <w:tcW w:w="1016" w:type="dxa"/>
            <w:shd w:val="clear" w:color="auto" w:fill="E0E0E0"/>
          </w:tcPr>
          <w:p w14:paraId="5BC2599B" w14:textId="77777777" w:rsidR="00753BCC" w:rsidRPr="00224870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사용계정</w:t>
            </w:r>
          </w:p>
        </w:tc>
        <w:tc>
          <w:tcPr>
            <w:tcW w:w="3888" w:type="dxa"/>
            <w:shd w:val="clear" w:color="auto" w:fill="E0E0E0"/>
          </w:tcPr>
          <w:p w14:paraId="49F48818" w14:textId="77777777" w:rsidR="00753BCC" w:rsidRPr="00224870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서비스 시작</w:t>
            </w:r>
          </w:p>
        </w:tc>
        <w:tc>
          <w:tcPr>
            <w:tcW w:w="3509" w:type="dxa"/>
            <w:shd w:val="clear" w:color="auto" w:fill="E0E0E0"/>
          </w:tcPr>
          <w:p w14:paraId="4515D311" w14:textId="77777777" w:rsidR="00753BCC" w:rsidRPr="00224870" w:rsidRDefault="00753BCC" w:rsidP="00185638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 w:rsidRPr="00224870">
              <w:rPr>
                <w:rFonts w:ascii="맑은 고딕" w:eastAsia="맑은 고딕" w:hAnsi="맑은 고딕" w:hint="eastAsia"/>
              </w:rPr>
              <w:t>서비스 중지</w:t>
            </w:r>
          </w:p>
        </w:tc>
      </w:tr>
      <w:tr w:rsidR="007A3D9F" w:rsidRPr="004A24EF" w14:paraId="21569B71" w14:textId="77777777" w:rsidTr="00F05718">
        <w:tc>
          <w:tcPr>
            <w:tcW w:w="1616" w:type="dxa"/>
            <w:shd w:val="clear" w:color="auto" w:fill="F3F3F3"/>
          </w:tcPr>
          <w:p w14:paraId="7DC1C636" w14:textId="57F32168" w:rsidR="007A3D9F" w:rsidRDefault="007A3D9F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IBM </w:t>
            </w:r>
            <w:r>
              <w:rPr>
                <w:rFonts w:ascii="맑은 고딕" w:eastAsia="맑은 고딕" w:hAnsi="맑은 고딕"/>
              </w:rPr>
              <w:t>HTTP Server</w:t>
            </w:r>
          </w:p>
        </w:tc>
        <w:tc>
          <w:tcPr>
            <w:tcW w:w="1016" w:type="dxa"/>
          </w:tcPr>
          <w:p w14:paraId="0DDDF171" w14:textId="255580B4" w:rsidR="007A3D9F" w:rsidRDefault="007A3D9F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888" w:type="dxa"/>
          </w:tcPr>
          <w:p w14:paraId="5C373EC6" w14:textId="77777777" w:rsidR="007A3D9F" w:rsidRDefault="007A3D9F" w:rsidP="006A49AD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cd </w:t>
            </w: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opt</w:t>
            </w: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IBM/HTTPServer/bin</w:t>
            </w:r>
          </w:p>
          <w:p w14:paraId="16843E37" w14:textId="4E701369" w:rsidR="007A3D9F" w:rsidRDefault="007A3D9F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./apachectl start</w:t>
            </w:r>
          </w:p>
        </w:tc>
        <w:tc>
          <w:tcPr>
            <w:tcW w:w="3509" w:type="dxa"/>
          </w:tcPr>
          <w:p w14:paraId="6A53865D" w14:textId="3CA5890C" w:rsidR="007A3D9F" w:rsidRPr="00753BCC" w:rsidRDefault="007A3D9F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./apachectl stop</w:t>
            </w:r>
          </w:p>
        </w:tc>
      </w:tr>
      <w:tr w:rsidR="00753BCC" w:rsidRPr="004A24EF" w14:paraId="297AD766" w14:textId="77777777" w:rsidTr="00F05718">
        <w:tc>
          <w:tcPr>
            <w:tcW w:w="1616" w:type="dxa"/>
            <w:shd w:val="clear" w:color="auto" w:fill="F3F3F3"/>
          </w:tcPr>
          <w:p w14:paraId="7E885D15" w14:textId="6F330FF8" w:rsidR="00753BCC" w:rsidRPr="004A24EF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대용량서버</w:t>
            </w:r>
          </w:p>
        </w:tc>
        <w:tc>
          <w:tcPr>
            <w:tcW w:w="1016" w:type="dxa"/>
          </w:tcPr>
          <w:p w14:paraId="5067E431" w14:textId="14F8962E" w:rsidR="00753BCC" w:rsidRPr="00224870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root</w:t>
            </w:r>
          </w:p>
        </w:tc>
        <w:tc>
          <w:tcPr>
            <w:tcW w:w="3888" w:type="dxa"/>
          </w:tcPr>
          <w:p w14:paraId="53B0D5FE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d </w:t>
            </w:r>
            <w:r w:rsidRPr="00753BCC">
              <w:rPr>
                <w:rFonts w:ascii="맑은 고딕" w:eastAsia="맑은 고딕" w:hAnsi="맑은 고딕"/>
                <w:color w:val="000000"/>
              </w:rPr>
              <w:t>/data/app/xmegaserver</w:t>
            </w:r>
          </w:p>
          <w:p w14:paraId="61A17682" w14:textId="619B619F" w:rsidR="00753BCC" w:rsidRPr="00224870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./run.sh</w:t>
            </w:r>
          </w:p>
        </w:tc>
        <w:tc>
          <w:tcPr>
            <w:tcW w:w="3509" w:type="dxa"/>
          </w:tcPr>
          <w:p w14:paraId="0A4C3ADD" w14:textId="3D88FE96" w:rsidR="00753BCC" w:rsidRPr="00224870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./stop.sh</w:t>
            </w:r>
          </w:p>
        </w:tc>
      </w:tr>
      <w:tr w:rsidR="00753BCC" w:rsidRPr="004A24EF" w14:paraId="68B39516" w14:textId="77777777" w:rsidTr="00F05718">
        <w:tc>
          <w:tcPr>
            <w:tcW w:w="1616" w:type="dxa"/>
            <w:shd w:val="clear" w:color="auto" w:fill="F3F3F3"/>
          </w:tcPr>
          <w:p w14:paraId="68A636D9" w14:textId="404B5B8B" w:rsidR="00753BCC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수신확인서버</w:t>
            </w:r>
          </w:p>
        </w:tc>
        <w:tc>
          <w:tcPr>
            <w:tcW w:w="1016" w:type="dxa"/>
          </w:tcPr>
          <w:p w14:paraId="4B931805" w14:textId="204DBFD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root</w:t>
            </w:r>
          </w:p>
        </w:tc>
        <w:tc>
          <w:tcPr>
            <w:tcW w:w="3888" w:type="dxa"/>
          </w:tcPr>
          <w:p w14:paraId="2F420241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d </w:t>
            </w:r>
            <w:r w:rsidRPr="00753BCC">
              <w:rPr>
                <w:rFonts w:ascii="맑은 고딕" w:eastAsia="맑은 고딕" w:hAnsi="맑은 고딕"/>
                <w:color w:val="000000"/>
              </w:rPr>
              <w:t>/data/app/xmdnrecv</w:t>
            </w:r>
          </w:p>
          <w:p w14:paraId="2B04E4F9" w14:textId="1634C460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./run.sh</w:t>
            </w:r>
          </w:p>
        </w:tc>
        <w:tc>
          <w:tcPr>
            <w:tcW w:w="3509" w:type="dxa"/>
          </w:tcPr>
          <w:p w14:paraId="75D0DCCD" w14:textId="0938279E" w:rsidR="00753BCC" w:rsidRDefault="00753BCC" w:rsidP="00753BC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./stop.sh</w:t>
            </w:r>
          </w:p>
        </w:tc>
      </w:tr>
      <w:tr w:rsidR="00753BCC" w:rsidRPr="004A24EF" w14:paraId="24360AE3" w14:textId="77777777" w:rsidTr="00F05718">
        <w:tc>
          <w:tcPr>
            <w:tcW w:w="1616" w:type="dxa"/>
            <w:shd w:val="clear" w:color="auto" w:fill="F3F3F3"/>
          </w:tcPr>
          <w:p w14:paraId="04B43659" w14:textId="5E93BEA8" w:rsidR="00753BCC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푸쉬서버1</w:t>
            </w:r>
          </w:p>
        </w:tc>
        <w:tc>
          <w:tcPr>
            <w:tcW w:w="1016" w:type="dxa"/>
          </w:tcPr>
          <w:p w14:paraId="1095B3B9" w14:textId="61C55549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root</w:t>
            </w:r>
          </w:p>
        </w:tc>
        <w:tc>
          <w:tcPr>
            <w:tcW w:w="3888" w:type="dxa"/>
          </w:tcPr>
          <w:p w14:paraId="7A2C4919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d </w:t>
            </w:r>
            <w:r w:rsidRPr="00753BCC">
              <w:rPr>
                <w:rFonts w:ascii="맑은 고딕" w:eastAsia="맑은 고딕" w:hAnsi="맑은 고딕"/>
                <w:color w:val="000000"/>
              </w:rPr>
              <w:t>/data/app/apache-tomcat-8.5.41</w:t>
            </w:r>
          </w:p>
          <w:p w14:paraId="5A1C8D4F" w14:textId="334B93A8" w:rsidR="00753BCC" w:rsidRPr="00A93A06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./bin/startup.sh</w:t>
            </w:r>
          </w:p>
        </w:tc>
        <w:tc>
          <w:tcPr>
            <w:tcW w:w="3509" w:type="dxa"/>
          </w:tcPr>
          <w:p w14:paraId="1465E605" w14:textId="0D26DA8D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./bin/shutdown.sh</w:t>
            </w:r>
          </w:p>
        </w:tc>
      </w:tr>
      <w:tr w:rsidR="00753BCC" w:rsidRPr="004A24EF" w14:paraId="503D668B" w14:textId="77777777" w:rsidTr="00F05718">
        <w:tc>
          <w:tcPr>
            <w:tcW w:w="1616" w:type="dxa"/>
            <w:shd w:val="clear" w:color="auto" w:fill="F3F3F3"/>
          </w:tcPr>
          <w:p w14:paraId="74F45DA9" w14:textId="69999D21" w:rsidR="00753BCC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푸쉬서버2</w:t>
            </w:r>
          </w:p>
        </w:tc>
        <w:tc>
          <w:tcPr>
            <w:tcW w:w="1016" w:type="dxa"/>
          </w:tcPr>
          <w:p w14:paraId="5DBA08AA" w14:textId="6A65C039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root</w:t>
            </w:r>
          </w:p>
        </w:tc>
        <w:tc>
          <w:tcPr>
            <w:tcW w:w="3888" w:type="dxa"/>
          </w:tcPr>
          <w:p w14:paraId="39F9F033" w14:textId="05FBDE70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d </w:t>
            </w:r>
            <w:r w:rsidRPr="00753BCC">
              <w:rPr>
                <w:rFonts w:ascii="맑은 고딕" w:eastAsia="맑은 고딕" w:hAnsi="맑은 고딕"/>
                <w:color w:val="000000"/>
              </w:rPr>
              <w:t>/data/app/fcmgoserver</w:t>
            </w:r>
          </w:p>
          <w:p w14:paraId="44EB4DBB" w14:textId="7CADCAB6" w:rsidR="00753BCC" w:rsidRPr="00A93A06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./run.sh</w:t>
            </w:r>
          </w:p>
        </w:tc>
        <w:tc>
          <w:tcPr>
            <w:tcW w:w="3509" w:type="dxa"/>
          </w:tcPr>
          <w:p w14:paraId="1211CEF6" w14:textId="48E5ADDE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./stop.sh</w:t>
            </w:r>
          </w:p>
        </w:tc>
      </w:tr>
      <w:tr w:rsidR="00753BCC" w:rsidRPr="004A24EF" w14:paraId="6A5652BE" w14:textId="77777777" w:rsidTr="00F05718">
        <w:tc>
          <w:tcPr>
            <w:tcW w:w="1616" w:type="dxa"/>
            <w:shd w:val="clear" w:color="auto" w:fill="F3F3F3"/>
          </w:tcPr>
          <w:p w14:paraId="4C6B6D7E" w14:textId="77777777" w:rsidR="00753BCC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redis</w:t>
            </w:r>
          </w:p>
        </w:tc>
        <w:tc>
          <w:tcPr>
            <w:tcW w:w="1016" w:type="dxa"/>
          </w:tcPr>
          <w:p w14:paraId="50546851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888" w:type="dxa"/>
          </w:tcPr>
          <w:p w14:paraId="5132DAB2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A93A06">
              <w:rPr>
                <w:rFonts w:ascii="맑은 고딕" w:eastAsia="맑은 고딕" w:hAnsi="맑은 고딕"/>
                <w:color w:val="000000"/>
              </w:rPr>
              <w:t>/etc/init.d/redis_6379 start</w:t>
            </w:r>
          </w:p>
          <w:p w14:paraId="26FCAE64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etc/init.d/sentinel_6380 start</w:t>
            </w:r>
          </w:p>
        </w:tc>
        <w:tc>
          <w:tcPr>
            <w:tcW w:w="3509" w:type="dxa"/>
          </w:tcPr>
          <w:p w14:paraId="46BAEFFE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/>
                <w:color w:val="000000"/>
              </w:rPr>
              <w:t>etc/init.d/</w:t>
            </w:r>
            <w:r>
              <w:rPr>
                <w:rFonts w:ascii="맑은 고딕" w:eastAsia="맑은 고딕" w:hAnsi="맑은 고딕" w:hint="eastAsia"/>
                <w:color w:val="000000"/>
              </w:rPr>
              <w:t>redis</w:t>
            </w:r>
            <w:r>
              <w:rPr>
                <w:rFonts w:ascii="맑은 고딕" w:eastAsia="맑은 고딕" w:hAnsi="맑은 고딕"/>
                <w:color w:val="000000"/>
              </w:rPr>
              <w:t>_63</w:t>
            </w:r>
            <w:r>
              <w:rPr>
                <w:rFonts w:ascii="맑은 고딕" w:eastAsia="맑은 고딕" w:hAnsi="맑은 고딕" w:hint="eastAsia"/>
                <w:color w:val="000000"/>
              </w:rPr>
              <w:t>79</w:t>
            </w:r>
            <w:r>
              <w:rPr>
                <w:rFonts w:ascii="맑은 고딕" w:eastAsia="맑은 고딕" w:hAnsi="맑은 고딕"/>
                <w:color w:val="000000"/>
              </w:rPr>
              <w:t xml:space="preserve"> stop</w:t>
            </w:r>
          </w:p>
          <w:p w14:paraId="0C95CFEC" w14:textId="77777777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/etc/init.d/</w:t>
            </w:r>
            <w:r>
              <w:rPr>
                <w:rFonts w:ascii="맑은 고딕" w:eastAsia="맑은 고딕" w:hAnsi="맑은 고딕" w:hint="eastAsia"/>
                <w:color w:val="000000"/>
              </w:rPr>
              <w:t>sentinel</w:t>
            </w:r>
            <w:r>
              <w:rPr>
                <w:rFonts w:ascii="맑은 고딕" w:eastAsia="맑은 고딕" w:hAnsi="맑은 고딕"/>
                <w:color w:val="000000"/>
              </w:rPr>
              <w:t>_63</w:t>
            </w:r>
            <w:r>
              <w:rPr>
                <w:rFonts w:ascii="맑은 고딕" w:eastAsia="맑은 고딕" w:hAnsi="맑은 고딕" w:hint="eastAsia"/>
                <w:color w:val="000000"/>
              </w:rPr>
              <w:t>80</w:t>
            </w:r>
            <w:r>
              <w:rPr>
                <w:rFonts w:ascii="맑은 고딕" w:eastAsia="맑은 고딕" w:hAnsi="맑은 고딕"/>
                <w:color w:val="000000"/>
              </w:rPr>
              <w:t xml:space="preserve"> stop</w:t>
            </w:r>
          </w:p>
        </w:tc>
      </w:tr>
      <w:tr w:rsidR="00753BCC" w:rsidRPr="004A24EF" w14:paraId="54F17AEB" w14:textId="77777777" w:rsidTr="00F05718">
        <w:tc>
          <w:tcPr>
            <w:tcW w:w="1616" w:type="dxa"/>
            <w:shd w:val="clear" w:color="auto" w:fill="F3F3F3"/>
          </w:tcPr>
          <w:p w14:paraId="0CB14434" w14:textId="74B1214C" w:rsidR="00753BCC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MariaDB</w:t>
            </w:r>
          </w:p>
        </w:tc>
        <w:tc>
          <w:tcPr>
            <w:tcW w:w="1016" w:type="dxa"/>
          </w:tcPr>
          <w:p w14:paraId="07923811" w14:textId="14D68123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3888" w:type="dxa"/>
          </w:tcPr>
          <w:p w14:paraId="7D6CF42F" w14:textId="77777777" w:rsidR="00753BCC" w:rsidRDefault="00753BCC" w:rsidP="00753BC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서비스자동시작 (중지할 필요 없음)</w:t>
            </w:r>
          </w:p>
          <w:p w14:paraId="198376D9" w14:textId="48662257" w:rsidR="005B6CA0" w:rsidRDefault="005B6CA0" w:rsidP="00753BC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5B6CA0">
              <w:rPr>
                <w:rFonts w:ascii="맑은 고딕" w:eastAsia="맑은 고딕" w:hAnsi="맑은 고딕"/>
                <w:color w:val="000000"/>
              </w:rPr>
              <w:t>systemctl start mariadb</w:t>
            </w:r>
          </w:p>
        </w:tc>
        <w:tc>
          <w:tcPr>
            <w:tcW w:w="3509" w:type="dxa"/>
          </w:tcPr>
          <w:p w14:paraId="63732F7B" w14:textId="21A14E41" w:rsidR="00753BCC" w:rsidRDefault="005B6CA0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5B6CA0">
              <w:rPr>
                <w:rFonts w:ascii="맑은 고딕" w:eastAsia="맑은 고딕" w:hAnsi="맑은 고딕"/>
                <w:color w:val="000000"/>
              </w:rPr>
              <w:t>systemctl stop mariadb</w:t>
            </w:r>
          </w:p>
        </w:tc>
      </w:tr>
      <w:tr w:rsidR="00753BCC" w:rsidRPr="004A24EF" w14:paraId="5956590C" w14:textId="77777777" w:rsidTr="00F05718">
        <w:tc>
          <w:tcPr>
            <w:tcW w:w="1616" w:type="dxa"/>
            <w:shd w:val="clear" w:color="auto" w:fill="F3F3F3"/>
          </w:tcPr>
          <w:p w14:paraId="4F055F2A" w14:textId="4D3B842B" w:rsidR="00753BCC" w:rsidRDefault="00753BCC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사이냅문서뷰어</w:t>
            </w:r>
            <w:r w:rsidR="007369DA">
              <w:rPr>
                <w:rFonts w:ascii="맑은 고딕" w:eastAsia="맑은 고딕" w:hAnsi="맑은 고딕" w:hint="eastAsia"/>
              </w:rPr>
              <w:t xml:space="preserve"> DB</w:t>
            </w:r>
          </w:p>
        </w:tc>
        <w:tc>
          <w:tcPr>
            <w:tcW w:w="1016" w:type="dxa"/>
          </w:tcPr>
          <w:p w14:paraId="1C20A746" w14:textId="5C051D51" w:rsidR="00753BCC" w:rsidRDefault="00753BCC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manager</w:t>
            </w:r>
          </w:p>
        </w:tc>
        <w:tc>
          <w:tcPr>
            <w:tcW w:w="3888" w:type="dxa"/>
          </w:tcPr>
          <w:p w14:paraId="2BA8D55D" w14:textId="416B9617" w:rsidR="00753BCC" w:rsidRPr="00753BCC" w:rsidRDefault="00753BCC" w:rsidP="00753BC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cd /</w:t>
            </w:r>
            <w:r w:rsidR="003406F2">
              <w:rPr>
                <w:rFonts w:ascii="맑은 고딕" w:eastAsia="맑은 고딕" w:hAnsi="맑은 고딕" w:hint="eastAsia"/>
                <w:color w:val="000000"/>
              </w:rPr>
              <w:t>data</w:t>
            </w:r>
            <w:r w:rsidRPr="00753BCC">
              <w:rPr>
                <w:rFonts w:ascii="맑은 고딕" w:eastAsia="맑은 고딕" w:hAnsi="맑은 고딕"/>
                <w:color w:val="000000"/>
              </w:rPr>
              <w:t>/synapsoft/SynapDocViewServer/hsql</w:t>
            </w:r>
          </w:p>
          <w:p w14:paraId="323370B5" w14:textId="070E20F6" w:rsidR="00753BCC" w:rsidRDefault="00753BCC" w:rsidP="00753BC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753BCC">
              <w:rPr>
                <w:rFonts w:ascii="맑은 고딕" w:eastAsia="맑은 고딕" w:hAnsi="맑은 고딕"/>
                <w:color w:val="000000"/>
              </w:rPr>
              <w:t>./hsql_db_startup.sh</w:t>
            </w:r>
          </w:p>
        </w:tc>
        <w:tc>
          <w:tcPr>
            <w:tcW w:w="3509" w:type="dxa"/>
          </w:tcPr>
          <w:p w14:paraId="5F35AE44" w14:textId="53B9A0DA" w:rsidR="00F05718" w:rsidRPr="00F05718" w:rsidRDefault="00F05718" w:rsidP="00F0571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cd /</w:t>
            </w:r>
            <w:r w:rsidR="003406F2">
              <w:rPr>
                <w:rFonts w:ascii="맑은 고딕" w:eastAsia="맑은 고딕" w:hAnsi="맑은 고딕" w:hint="eastAsia"/>
                <w:color w:val="000000"/>
              </w:rPr>
              <w:t>data</w:t>
            </w:r>
            <w:r w:rsidRPr="00F05718">
              <w:rPr>
                <w:rFonts w:ascii="맑은 고딕" w:eastAsia="맑은 고딕" w:hAnsi="맑은 고딕"/>
                <w:color w:val="000000"/>
              </w:rPr>
              <w:t>/synapsoft/SynapDocViewServer/hsql</w:t>
            </w:r>
          </w:p>
          <w:p w14:paraId="7A7799DB" w14:textId="296B5ED1" w:rsidR="00753BCC" w:rsidRDefault="00F05718" w:rsidP="00F0571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./hsql_db_shutdown.sh</w:t>
            </w:r>
          </w:p>
        </w:tc>
      </w:tr>
      <w:tr w:rsidR="00F05718" w:rsidRPr="004A24EF" w14:paraId="643B2505" w14:textId="77777777" w:rsidTr="00F05718">
        <w:tc>
          <w:tcPr>
            <w:tcW w:w="1616" w:type="dxa"/>
            <w:shd w:val="clear" w:color="auto" w:fill="F3F3F3"/>
          </w:tcPr>
          <w:p w14:paraId="60A3102D" w14:textId="6325D1E7" w:rsidR="00F05718" w:rsidRDefault="00F05718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사이냅문서뷰어 WAS</w:t>
            </w:r>
          </w:p>
        </w:tc>
        <w:tc>
          <w:tcPr>
            <w:tcW w:w="1016" w:type="dxa"/>
          </w:tcPr>
          <w:p w14:paraId="6AB080FC" w14:textId="152BAD21" w:rsidR="00F05718" w:rsidRDefault="00271FFA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manager</w:t>
            </w:r>
          </w:p>
        </w:tc>
        <w:tc>
          <w:tcPr>
            <w:tcW w:w="3888" w:type="dxa"/>
          </w:tcPr>
          <w:p w14:paraId="786C2392" w14:textId="77777777" w:rsidR="00F05718" w:rsidRPr="00F05718" w:rsidRDefault="00F05718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cd /home/synapsoft/SynapDocViewServer/tomcat/bin</w:t>
            </w:r>
          </w:p>
          <w:p w14:paraId="181CB460" w14:textId="679D7F4A" w:rsidR="00F05718" w:rsidRDefault="00F05718" w:rsidP="007369DA">
            <w:pPr>
              <w:widowControl w:val="0"/>
              <w:autoSpaceDE w:val="0"/>
              <w:autoSpaceDN w:val="0"/>
              <w:adjustRightInd w:val="0"/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./startup.sh</w:t>
            </w:r>
          </w:p>
        </w:tc>
        <w:tc>
          <w:tcPr>
            <w:tcW w:w="3509" w:type="dxa"/>
          </w:tcPr>
          <w:p w14:paraId="55EA027B" w14:textId="77777777" w:rsidR="00F05718" w:rsidRPr="00F05718" w:rsidRDefault="00F05718" w:rsidP="00F0571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cd /home/synapsoft/SynapDocViewServer/tomcat/bin</w:t>
            </w:r>
          </w:p>
          <w:p w14:paraId="204077A8" w14:textId="0D6E1DF3" w:rsidR="00F05718" w:rsidRDefault="00F05718" w:rsidP="00F0571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F05718">
              <w:rPr>
                <w:rFonts w:ascii="맑은 고딕" w:eastAsia="맑은 고딕" w:hAnsi="맑은 고딕"/>
                <w:color w:val="000000"/>
              </w:rPr>
              <w:t>./shutdown.sh</w:t>
            </w:r>
          </w:p>
        </w:tc>
      </w:tr>
      <w:tr w:rsidR="00753BCC" w:rsidRPr="004A24EF" w14:paraId="26871BC5" w14:textId="77777777" w:rsidTr="00F05718">
        <w:tc>
          <w:tcPr>
            <w:tcW w:w="1616" w:type="dxa"/>
            <w:shd w:val="clear" w:color="auto" w:fill="F3F3F3"/>
          </w:tcPr>
          <w:p w14:paraId="79F1F3A9" w14:textId="395536FF" w:rsidR="00753BCC" w:rsidRDefault="00271FFA" w:rsidP="00185638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웹채팅</w:t>
            </w:r>
          </w:p>
        </w:tc>
        <w:tc>
          <w:tcPr>
            <w:tcW w:w="1016" w:type="dxa"/>
          </w:tcPr>
          <w:p w14:paraId="521D9234" w14:textId="74997B34" w:rsidR="00753BCC" w:rsidRDefault="00017231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xwebchat</w:t>
            </w:r>
          </w:p>
        </w:tc>
        <w:tc>
          <w:tcPr>
            <w:tcW w:w="3888" w:type="dxa"/>
          </w:tcPr>
          <w:p w14:paraId="185EB215" w14:textId="77777777" w:rsidR="00753BCC" w:rsidRDefault="00017231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017231">
              <w:rPr>
                <w:rFonts w:ascii="맑은 고딕" w:eastAsia="맑은 고딕" w:hAnsi="맑은 고딕"/>
                <w:color w:val="000000"/>
              </w:rPr>
              <w:t>cd /home/xwebchat</w:t>
            </w:r>
          </w:p>
          <w:p w14:paraId="5F02F4B7" w14:textId="46719F03" w:rsidR="00997756" w:rsidRDefault="00997756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pm2 app.json start</w:t>
            </w:r>
          </w:p>
          <w:p w14:paraId="537EBFD0" w14:textId="757E4EF7" w:rsidR="00017231" w:rsidRDefault="00017231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017231">
              <w:rPr>
                <w:rFonts w:ascii="맑은 고딕" w:eastAsia="맑은 고딕" w:hAnsi="맑은 고딕"/>
                <w:color w:val="000000"/>
              </w:rPr>
              <w:t>pm2 start xwebchat</w:t>
            </w:r>
          </w:p>
        </w:tc>
        <w:tc>
          <w:tcPr>
            <w:tcW w:w="3509" w:type="dxa"/>
          </w:tcPr>
          <w:p w14:paraId="0FEE1A92" w14:textId="5C0F8866" w:rsidR="00997756" w:rsidRDefault="00997756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</w:t>
            </w:r>
            <w:r>
              <w:rPr>
                <w:rFonts w:ascii="맑은 고딕" w:eastAsia="맑은 고딕" w:hAnsi="맑은 고딕" w:hint="eastAsia"/>
                <w:color w:val="000000"/>
              </w:rPr>
              <w:t>m2 app.json stop</w:t>
            </w:r>
          </w:p>
          <w:p w14:paraId="4091701F" w14:textId="27AB05CB" w:rsidR="00753BCC" w:rsidRDefault="00017231" w:rsidP="0018563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017231">
              <w:rPr>
                <w:rFonts w:ascii="맑은 고딕" w:eastAsia="맑은 고딕" w:hAnsi="맑은 고딕"/>
                <w:color w:val="000000"/>
              </w:rPr>
              <w:t>pm2 stop xwebchat</w:t>
            </w:r>
          </w:p>
        </w:tc>
      </w:tr>
    </w:tbl>
    <w:p w14:paraId="2DF2DE28" w14:textId="18DEFAFA" w:rsidR="00D1165B" w:rsidRPr="00D1165B" w:rsidRDefault="00D1165B" w:rsidP="00D1165B">
      <w:pPr>
        <w:pStyle w:val="af6"/>
        <w:numPr>
          <w:ilvl w:val="0"/>
          <w:numId w:val="49"/>
        </w:numPr>
        <w:ind w:leftChars="0"/>
        <w:rPr>
          <w:b/>
          <w:color w:val="FF0000"/>
        </w:rPr>
      </w:pPr>
      <w:r w:rsidRPr="00D1165B">
        <w:rPr>
          <w:rFonts w:hint="eastAsia"/>
          <w:b/>
          <w:color w:val="FF0000"/>
        </w:rPr>
        <w:t>사이냅문서뷰어는</w:t>
      </w:r>
      <w:r w:rsidRPr="00D1165B">
        <w:rPr>
          <w:rFonts w:hint="eastAsia"/>
          <w:b/>
          <w:color w:val="FF0000"/>
        </w:rPr>
        <w:t xml:space="preserve"> </w:t>
      </w:r>
      <w:r w:rsidRPr="00D1165B">
        <w:rPr>
          <w:rFonts w:hint="eastAsia"/>
          <w:b/>
          <w:color w:val="FF0000"/>
        </w:rPr>
        <w:t>시작</w:t>
      </w:r>
      <w:r w:rsidRPr="00D1165B">
        <w:rPr>
          <w:rFonts w:hint="eastAsia"/>
          <w:b/>
          <w:color w:val="FF0000"/>
        </w:rPr>
        <w:t xml:space="preserve"> </w:t>
      </w:r>
      <w:r w:rsidRPr="00D1165B">
        <w:rPr>
          <w:rFonts w:hint="eastAsia"/>
          <w:b/>
          <w:color w:val="FF0000"/>
        </w:rPr>
        <w:t>시에는</w:t>
      </w:r>
      <w:r w:rsidRPr="00D1165B">
        <w:rPr>
          <w:rFonts w:hint="eastAsia"/>
          <w:b/>
          <w:color w:val="FF0000"/>
        </w:rPr>
        <w:t xml:space="preserve"> DB</w:t>
      </w:r>
      <w:r w:rsidRPr="00D1165B">
        <w:rPr>
          <w:rFonts w:hint="eastAsia"/>
          <w:b/>
          <w:color w:val="FF0000"/>
        </w:rPr>
        <w:t>부터</w:t>
      </w:r>
      <w:r w:rsidRPr="00D1165B">
        <w:rPr>
          <w:rFonts w:hint="eastAsia"/>
          <w:b/>
          <w:color w:val="FF0000"/>
        </w:rPr>
        <w:t xml:space="preserve">  </w:t>
      </w:r>
      <w:r w:rsidRPr="00D1165B">
        <w:rPr>
          <w:rFonts w:hint="eastAsia"/>
          <w:b/>
          <w:color w:val="FF0000"/>
        </w:rPr>
        <w:t>시작하고</w:t>
      </w:r>
      <w:r w:rsidRPr="00D1165B">
        <w:rPr>
          <w:rFonts w:hint="eastAsia"/>
          <w:b/>
          <w:color w:val="FF0000"/>
        </w:rPr>
        <w:t xml:space="preserve"> </w:t>
      </w:r>
      <w:r w:rsidRPr="00D1165B">
        <w:rPr>
          <w:rFonts w:hint="eastAsia"/>
          <w:b/>
          <w:color w:val="FF0000"/>
        </w:rPr>
        <w:t>중지</w:t>
      </w:r>
      <w:r w:rsidRPr="00D1165B">
        <w:rPr>
          <w:rFonts w:hint="eastAsia"/>
          <w:b/>
          <w:color w:val="FF0000"/>
        </w:rPr>
        <w:t xml:space="preserve"> </w:t>
      </w:r>
      <w:r w:rsidRPr="00D1165B">
        <w:rPr>
          <w:rFonts w:hint="eastAsia"/>
          <w:b/>
          <w:color w:val="FF0000"/>
        </w:rPr>
        <w:t>시에는</w:t>
      </w:r>
      <w:r w:rsidRPr="00D1165B">
        <w:rPr>
          <w:rFonts w:hint="eastAsia"/>
          <w:b/>
          <w:color w:val="FF0000"/>
        </w:rPr>
        <w:t xml:space="preserve"> DB</w:t>
      </w:r>
      <w:r w:rsidRPr="00D1165B">
        <w:rPr>
          <w:rFonts w:hint="eastAsia"/>
          <w:b/>
          <w:color w:val="FF0000"/>
        </w:rPr>
        <w:t>를</w:t>
      </w:r>
      <w:r w:rsidRPr="00D1165B">
        <w:rPr>
          <w:rFonts w:hint="eastAsia"/>
          <w:b/>
          <w:color w:val="FF0000"/>
        </w:rPr>
        <w:t xml:space="preserve"> </w:t>
      </w:r>
      <w:r w:rsidRPr="00D1165B">
        <w:rPr>
          <w:rFonts w:hint="eastAsia"/>
          <w:b/>
          <w:color w:val="FF0000"/>
        </w:rPr>
        <w:t>마지막에</w:t>
      </w:r>
      <w:r w:rsidRPr="00D1165B">
        <w:rPr>
          <w:rFonts w:hint="eastAsia"/>
          <w:b/>
          <w:color w:val="FF0000"/>
        </w:rPr>
        <w:t xml:space="preserve"> </w:t>
      </w:r>
      <w:r w:rsidRPr="00D1165B">
        <w:rPr>
          <w:rFonts w:hint="eastAsia"/>
          <w:b/>
          <w:color w:val="FF0000"/>
        </w:rPr>
        <w:t>중지한다</w:t>
      </w:r>
      <w:r w:rsidRPr="00D1165B">
        <w:rPr>
          <w:rFonts w:hint="eastAsia"/>
          <w:b/>
          <w:color w:val="FF0000"/>
        </w:rPr>
        <w:t>.</w:t>
      </w:r>
    </w:p>
    <w:p w14:paraId="70A68774" w14:textId="53CB0104" w:rsidR="00753BCC" w:rsidRPr="00753BCC" w:rsidRDefault="00753BCC" w:rsidP="00753BCC">
      <w:pPr>
        <w:rPr>
          <w:rFonts w:asciiTheme="minorHAnsi" w:eastAsiaTheme="minorHAnsi" w:hAnsiTheme="minorHAnsi"/>
        </w:rPr>
      </w:pPr>
    </w:p>
    <w:p w14:paraId="3B45EC25" w14:textId="77777777" w:rsidR="003030CA" w:rsidRDefault="003030CA" w:rsidP="003030CA">
      <w:pPr>
        <w:pStyle w:val="1"/>
        <w:numPr>
          <w:ilvl w:val="0"/>
          <w:numId w:val="10"/>
        </w:numPr>
        <w:wordWrap w:val="0"/>
        <w:overflowPunct w:val="0"/>
        <w:autoSpaceDE w:val="0"/>
        <w:autoSpaceDN w:val="0"/>
        <w:adjustRightInd w:val="0"/>
        <w:spacing w:before="240" w:after="120" w:line="360" w:lineRule="auto"/>
        <w:textAlignment w:val="baseline"/>
        <w:rPr>
          <w:rFonts w:ascii="맑은 고딕" w:eastAsia="맑은 고딕" w:hAnsi="맑은 고딕" w:cs="Times"/>
          <w:b/>
          <w:bCs/>
          <w:noProof/>
          <w:szCs w:val="36"/>
        </w:rPr>
      </w:pPr>
      <w:bookmarkStart w:id="10" w:name="_Toc87899065"/>
      <w:r w:rsidRPr="003030CA">
        <w:rPr>
          <w:rFonts w:ascii="맑은 고딕" w:eastAsia="맑은 고딕" w:hAnsi="맑은 고딕" w:cs="Times" w:hint="eastAsia"/>
          <w:b/>
          <w:bCs/>
          <w:noProof/>
          <w:szCs w:val="36"/>
        </w:rPr>
        <w:t>서비스별 사용포트정보</w:t>
      </w:r>
      <w:bookmarkEnd w:id="10"/>
    </w:p>
    <w:tbl>
      <w:tblPr>
        <w:tblW w:w="978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6"/>
        <w:gridCol w:w="2126"/>
        <w:gridCol w:w="4224"/>
        <w:gridCol w:w="1985"/>
      </w:tblGrid>
      <w:tr w:rsidR="00D1165B" w:rsidRPr="004A24EF" w14:paraId="5F7D81DB" w14:textId="77777777" w:rsidTr="00D66B08">
        <w:tc>
          <w:tcPr>
            <w:tcW w:w="1446" w:type="dxa"/>
            <w:shd w:val="clear" w:color="auto" w:fill="E0E0E0"/>
          </w:tcPr>
          <w:p w14:paraId="04812063" w14:textId="77777777" w:rsidR="00D1165B" w:rsidRPr="004A24EF" w:rsidRDefault="00D1165B" w:rsidP="008F7ED9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서비스명</w:t>
            </w:r>
          </w:p>
        </w:tc>
        <w:tc>
          <w:tcPr>
            <w:tcW w:w="2126" w:type="dxa"/>
            <w:shd w:val="clear" w:color="auto" w:fill="E0E0E0"/>
          </w:tcPr>
          <w:p w14:paraId="4634DFB8" w14:textId="77777777" w:rsidR="00D1165B" w:rsidRPr="00224870" w:rsidRDefault="00D1165B" w:rsidP="0068114C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I</w:t>
            </w:r>
            <w:r>
              <w:rPr>
                <w:rFonts w:ascii="맑은 고딕" w:eastAsia="맑은 고딕" w:hAnsi="맑은 고딕"/>
              </w:rPr>
              <w:t>P</w:t>
            </w:r>
          </w:p>
        </w:tc>
        <w:tc>
          <w:tcPr>
            <w:tcW w:w="4224" w:type="dxa"/>
            <w:shd w:val="clear" w:color="auto" w:fill="E0E0E0"/>
          </w:tcPr>
          <w:p w14:paraId="75775F92" w14:textId="77777777" w:rsidR="00D1165B" w:rsidRDefault="00D1165B" w:rsidP="0068114C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사용포트</w:t>
            </w:r>
          </w:p>
        </w:tc>
        <w:tc>
          <w:tcPr>
            <w:tcW w:w="1985" w:type="dxa"/>
            <w:shd w:val="clear" w:color="auto" w:fill="E0E0E0"/>
          </w:tcPr>
          <w:p w14:paraId="7F9A5A0C" w14:textId="77777777" w:rsidR="00D1165B" w:rsidRPr="00224870" w:rsidRDefault="00D1165B" w:rsidP="0068114C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외부오픈포트</w:t>
            </w:r>
          </w:p>
        </w:tc>
      </w:tr>
      <w:tr w:rsidR="00D1165B" w:rsidRPr="004A24EF" w14:paraId="20D3C062" w14:textId="77777777" w:rsidTr="00D66B08">
        <w:tc>
          <w:tcPr>
            <w:tcW w:w="1446" w:type="dxa"/>
            <w:shd w:val="clear" w:color="auto" w:fill="F3F3F3"/>
          </w:tcPr>
          <w:p w14:paraId="6CEBA65E" w14:textId="77777777" w:rsidR="00D1165B" w:rsidRPr="004A24EF" w:rsidRDefault="00D1165B" w:rsidP="008F7ED9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PP</w:t>
            </w:r>
            <w:r>
              <w:rPr>
                <w:rFonts w:ascii="맑은 고딕" w:eastAsia="맑은 고딕" w:hAnsi="맑은 고딕" w:hint="eastAsia"/>
              </w:rPr>
              <w:t xml:space="preserve"> 서버</w:t>
            </w:r>
          </w:p>
        </w:tc>
        <w:tc>
          <w:tcPr>
            <w:tcW w:w="2126" w:type="dxa"/>
          </w:tcPr>
          <w:p w14:paraId="581D0B5A" w14:textId="689EC8FA" w:rsidR="00D1165B" w:rsidRPr="00224870" w:rsidRDefault="00D1165B" w:rsidP="008F7ED9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  <w:t>220.119.218.4</w:t>
            </w:r>
            <w:r>
              <w:rPr>
                <w:rFonts w:ascii="맑은 고딕" w:eastAsia="맑은 고딕" w:hAnsi="맑은 고딕" w:cs="Times" w:hint="eastAsia"/>
                <w:b/>
                <w:bCs/>
                <w:noProof/>
                <w:szCs w:val="36"/>
              </w:rPr>
              <w:t>0</w:t>
            </w:r>
          </w:p>
        </w:tc>
        <w:tc>
          <w:tcPr>
            <w:tcW w:w="4224" w:type="dxa"/>
          </w:tcPr>
          <w:p w14:paraId="5AA48EE7" w14:textId="743DF0CF" w:rsidR="00D1165B" w:rsidRPr="00224870" w:rsidRDefault="00D1165B" w:rsidP="00C6647E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1165B">
              <w:rPr>
                <w:rFonts w:ascii="맑은 고딕" w:eastAsia="맑은 고딕" w:hAnsi="맑은 고딕"/>
                <w:color w:val="000000"/>
              </w:rPr>
              <w:t>8585/tcp 1352/tcp 80/tcp 8080/tcp 27017/tcp 3005/tcp 9000/tcp 63148/tcp 8530/tcp 443/tcp 3000/tcp</w:t>
            </w:r>
          </w:p>
        </w:tc>
        <w:tc>
          <w:tcPr>
            <w:tcW w:w="1985" w:type="dxa"/>
          </w:tcPr>
          <w:p w14:paraId="7482E0B2" w14:textId="1246FB9C" w:rsidR="00D1165B" w:rsidRDefault="00D1165B" w:rsidP="008F7ED9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8</w:t>
            </w:r>
            <w:r>
              <w:rPr>
                <w:rFonts w:ascii="맑은 고딕" w:eastAsia="맑은 고딕" w:hAnsi="맑은 고딕"/>
                <w:color w:val="000000"/>
              </w:rPr>
              <w:t>0</w:t>
            </w:r>
            <w:r>
              <w:rPr>
                <w:rFonts w:ascii="맑은 고딕" w:eastAsia="맑은 고딕" w:hAnsi="맑은 고딕" w:hint="eastAsia"/>
                <w:color w:val="000000"/>
              </w:rPr>
              <w:t>, 443</w:t>
            </w:r>
          </w:p>
          <w:p w14:paraId="760B0BE1" w14:textId="16753012" w:rsidR="00D1165B" w:rsidRPr="00224870" w:rsidRDefault="00D1165B" w:rsidP="008F7ED9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>
              <w:rPr>
                <w:rFonts w:ascii="맑은 고딕" w:eastAsia="맑은 고딕" w:hAnsi="맑은 고딕"/>
                <w:color w:val="000000"/>
              </w:rPr>
              <w:t>5</w:t>
            </w:r>
          </w:p>
        </w:tc>
      </w:tr>
      <w:tr w:rsidR="00D1165B" w:rsidRPr="004A24EF" w14:paraId="3F014293" w14:textId="77777777" w:rsidTr="00D66B08">
        <w:tc>
          <w:tcPr>
            <w:tcW w:w="1446" w:type="dxa"/>
            <w:shd w:val="clear" w:color="auto" w:fill="F3F3F3"/>
          </w:tcPr>
          <w:p w14:paraId="18EF8905" w14:textId="0FF80904" w:rsidR="00D1165B" w:rsidRDefault="00D1165B" w:rsidP="008F7ED9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Mail서버</w:t>
            </w:r>
          </w:p>
        </w:tc>
        <w:tc>
          <w:tcPr>
            <w:tcW w:w="2126" w:type="dxa"/>
          </w:tcPr>
          <w:p w14:paraId="2F6E131C" w14:textId="0ECD8CF6" w:rsidR="00D1165B" w:rsidRPr="00224870" w:rsidRDefault="00D1165B" w:rsidP="0068114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  <w:t>220.119.218.4</w:t>
            </w:r>
            <w:r>
              <w:rPr>
                <w:rFonts w:ascii="맑은 고딕" w:eastAsia="맑은 고딕" w:hAnsi="맑은 고딕" w:cs="Times" w:hint="eastAsia"/>
                <w:b/>
                <w:bCs/>
                <w:noProof/>
                <w:szCs w:val="36"/>
              </w:rPr>
              <w:t>1</w:t>
            </w:r>
          </w:p>
        </w:tc>
        <w:tc>
          <w:tcPr>
            <w:tcW w:w="4224" w:type="dxa"/>
          </w:tcPr>
          <w:p w14:paraId="52A5392D" w14:textId="7DA2D4FD" w:rsidR="00D1165B" w:rsidRPr="00224870" w:rsidRDefault="00D1165B" w:rsidP="0068114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1165B">
              <w:rPr>
                <w:rFonts w:ascii="맑은 고딕" w:eastAsia="맑은 고딕" w:hAnsi="맑은 고딕"/>
                <w:color w:val="000000"/>
              </w:rPr>
              <w:t>80/tcp 8080/tcp 8585/tcp 1352/tcp 5555/tcp 25/tcp 110/tcp 143/tcp</w:t>
            </w:r>
          </w:p>
        </w:tc>
        <w:tc>
          <w:tcPr>
            <w:tcW w:w="1985" w:type="dxa"/>
          </w:tcPr>
          <w:p w14:paraId="278F4971" w14:textId="56328401" w:rsidR="00D1165B" w:rsidRPr="00224870" w:rsidRDefault="00D1165B" w:rsidP="008F7ED9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D1165B" w:rsidRPr="004A24EF" w14:paraId="7C17096F" w14:textId="77777777" w:rsidTr="00D66B08">
        <w:tc>
          <w:tcPr>
            <w:tcW w:w="1446" w:type="dxa"/>
            <w:shd w:val="clear" w:color="auto" w:fill="F3F3F3"/>
          </w:tcPr>
          <w:p w14:paraId="37F8DA35" w14:textId="49E8E4A6" w:rsidR="00D1165B" w:rsidRDefault="00D1165B" w:rsidP="008F7ED9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Proxy서버</w:t>
            </w:r>
          </w:p>
        </w:tc>
        <w:tc>
          <w:tcPr>
            <w:tcW w:w="2126" w:type="dxa"/>
          </w:tcPr>
          <w:p w14:paraId="60D801A9" w14:textId="616BCEE0" w:rsidR="00D1165B" w:rsidRDefault="00D1165B" w:rsidP="0068114C">
            <w:pPr>
              <w:spacing w:before="0" w:after="0"/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</w:pPr>
            <w:r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  <w:t>220.119.218.4</w:t>
            </w:r>
            <w:r>
              <w:rPr>
                <w:rFonts w:ascii="맑은 고딕" w:eastAsia="맑은 고딕" w:hAnsi="맑은 고딕" w:cs="Times" w:hint="eastAsia"/>
                <w:b/>
                <w:bCs/>
                <w:noProof/>
                <w:szCs w:val="36"/>
              </w:rPr>
              <w:t>2</w:t>
            </w:r>
          </w:p>
        </w:tc>
        <w:tc>
          <w:tcPr>
            <w:tcW w:w="4224" w:type="dxa"/>
          </w:tcPr>
          <w:p w14:paraId="59C4AB80" w14:textId="3ACF888D" w:rsidR="00D1165B" w:rsidRPr="003807ED" w:rsidRDefault="00D1165B" w:rsidP="0068114C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1165B">
              <w:rPr>
                <w:rFonts w:ascii="맑은 고딕" w:eastAsia="맑은 고딕" w:hAnsi="맑은 고딕"/>
                <w:color w:val="000000"/>
              </w:rPr>
              <w:t>9085/tcp 90/tcp 8000/tcp 8080/tcp 443/tcp 2195/tcp 2196/tcp 5228/tcp 5229/tcp 5230/tcp 80/tcp 3306/tcp 8090/tcp 8880/tcp 8443/tcp</w:t>
            </w:r>
          </w:p>
        </w:tc>
        <w:tc>
          <w:tcPr>
            <w:tcW w:w="1985" w:type="dxa"/>
          </w:tcPr>
          <w:p w14:paraId="68F4380C" w14:textId="6AD1EB91" w:rsidR="00D1165B" w:rsidRDefault="00D1165B" w:rsidP="008F7ED9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80,443</w:t>
            </w:r>
          </w:p>
        </w:tc>
      </w:tr>
    </w:tbl>
    <w:p w14:paraId="21316458" w14:textId="77777777" w:rsidR="008F48B7" w:rsidRDefault="008F48B7" w:rsidP="003030CA"/>
    <w:p w14:paraId="7EE35915" w14:textId="77777777" w:rsidR="00C454C3" w:rsidRDefault="00C454C3" w:rsidP="00C454C3">
      <w:pPr>
        <w:pStyle w:val="1"/>
        <w:numPr>
          <w:ilvl w:val="0"/>
          <w:numId w:val="10"/>
        </w:numPr>
        <w:wordWrap w:val="0"/>
        <w:overflowPunct w:val="0"/>
        <w:autoSpaceDE w:val="0"/>
        <w:autoSpaceDN w:val="0"/>
        <w:adjustRightInd w:val="0"/>
        <w:spacing w:before="240" w:after="120" w:line="360" w:lineRule="auto"/>
        <w:textAlignment w:val="baseline"/>
        <w:rPr>
          <w:rFonts w:ascii="맑은 고딕" w:eastAsia="맑은 고딕" w:hAnsi="맑은 고딕" w:cs="Times"/>
          <w:b/>
          <w:bCs/>
          <w:noProof/>
          <w:szCs w:val="36"/>
        </w:rPr>
      </w:pPr>
      <w:bookmarkStart w:id="11" w:name="_Toc87899066"/>
      <w:r w:rsidRPr="00C454C3">
        <w:rPr>
          <w:rFonts w:ascii="맑은 고딕" w:eastAsia="맑은 고딕" w:hAnsi="맑은 고딕" w:cs="Times" w:hint="eastAsia"/>
          <w:b/>
          <w:bCs/>
          <w:noProof/>
          <w:szCs w:val="36"/>
        </w:rPr>
        <w:t>서버별 사용</w:t>
      </w:r>
      <w:r w:rsidR="00834E77">
        <w:rPr>
          <w:rFonts w:ascii="맑은 고딕" w:eastAsia="맑은 고딕" w:hAnsi="맑은 고딕" w:cs="Times" w:hint="eastAsia"/>
          <w:b/>
          <w:bCs/>
          <w:noProof/>
          <w:szCs w:val="36"/>
        </w:rPr>
        <w:t xml:space="preserve">자 </w:t>
      </w:r>
      <w:r w:rsidRPr="00C454C3">
        <w:rPr>
          <w:rFonts w:ascii="맑은 고딕" w:eastAsia="맑은 고딕" w:hAnsi="맑은 고딕" w:cs="Times" w:hint="eastAsia"/>
          <w:b/>
          <w:bCs/>
          <w:noProof/>
          <w:szCs w:val="36"/>
        </w:rPr>
        <w:t>계정정보</w:t>
      </w:r>
      <w:bookmarkEnd w:id="11"/>
    </w:p>
    <w:tbl>
      <w:tblPr>
        <w:tblW w:w="98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6"/>
        <w:gridCol w:w="1701"/>
        <w:gridCol w:w="1418"/>
        <w:gridCol w:w="1842"/>
        <w:gridCol w:w="3402"/>
      </w:tblGrid>
      <w:tr w:rsidR="00C454C3" w:rsidRPr="004A24EF" w14:paraId="3C9C3F4D" w14:textId="77777777" w:rsidTr="0038295E">
        <w:tc>
          <w:tcPr>
            <w:tcW w:w="1446" w:type="dxa"/>
            <w:shd w:val="clear" w:color="auto" w:fill="E0E0E0"/>
          </w:tcPr>
          <w:p w14:paraId="72DD8804" w14:textId="77777777" w:rsidR="00C454C3" w:rsidRPr="004A24EF" w:rsidRDefault="00C454C3" w:rsidP="00834E77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</w:t>
            </w:r>
            <w:r w:rsidR="0038295E">
              <w:rPr>
                <w:rFonts w:ascii="맑은 고딕" w:eastAsia="맑은 고딕" w:hAnsi="맑은 고딕" w:hint="eastAsia"/>
              </w:rPr>
              <w:t>버</w:t>
            </w:r>
            <w:r>
              <w:rPr>
                <w:rFonts w:ascii="맑은 고딕" w:eastAsia="맑은 고딕" w:hAnsi="맑은 고딕" w:hint="eastAsia"/>
              </w:rPr>
              <w:t>명</w:t>
            </w:r>
          </w:p>
        </w:tc>
        <w:tc>
          <w:tcPr>
            <w:tcW w:w="1701" w:type="dxa"/>
            <w:shd w:val="clear" w:color="auto" w:fill="E0E0E0"/>
          </w:tcPr>
          <w:p w14:paraId="37B7F85D" w14:textId="77777777" w:rsidR="00C454C3" w:rsidRPr="00224870" w:rsidRDefault="0038295E" w:rsidP="00834E77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서버I</w:t>
            </w:r>
            <w:r>
              <w:rPr>
                <w:rFonts w:ascii="맑은 고딕" w:eastAsia="맑은 고딕" w:hAnsi="맑은 고딕"/>
              </w:rPr>
              <w:t>P</w:t>
            </w:r>
          </w:p>
        </w:tc>
        <w:tc>
          <w:tcPr>
            <w:tcW w:w="1418" w:type="dxa"/>
            <w:shd w:val="clear" w:color="auto" w:fill="E0E0E0"/>
          </w:tcPr>
          <w:p w14:paraId="27BFEBD1" w14:textId="77777777" w:rsidR="00C454C3" w:rsidRPr="00224870" w:rsidRDefault="0038295E" w:rsidP="00834E77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계정</w:t>
            </w:r>
          </w:p>
        </w:tc>
        <w:tc>
          <w:tcPr>
            <w:tcW w:w="1842" w:type="dxa"/>
            <w:shd w:val="clear" w:color="auto" w:fill="E0E0E0"/>
          </w:tcPr>
          <w:p w14:paraId="08C67736" w14:textId="77777777" w:rsidR="00C454C3" w:rsidRDefault="0038295E" w:rsidP="00834E77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비밀번호</w:t>
            </w:r>
          </w:p>
        </w:tc>
        <w:tc>
          <w:tcPr>
            <w:tcW w:w="3402" w:type="dxa"/>
            <w:shd w:val="clear" w:color="auto" w:fill="E0E0E0"/>
          </w:tcPr>
          <w:p w14:paraId="40D814A1" w14:textId="77777777" w:rsidR="00C454C3" w:rsidRPr="00224870" w:rsidRDefault="0038295E" w:rsidP="00834E77">
            <w:pPr>
              <w:pStyle w:val="a7"/>
              <w:spacing w:before="60"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사용용도</w:t>
            </w:r>
          </w:p>
        </w:tc>
      </w:tr>
      <w:tr w:rsidR="00D66B08" w:rsidRPr="004A24EF" w14:paraId="77C8FE4B" w14:textId="77777777" w:rsidTr="00687569">
        <w:tc>
          <w:tcPr>
            <w:tcW w:w="1446" w:type="dxa"/>
            <w:vMerge w:val="restart"/>
            <w:shd w:val="clear" w:color="auto" w:fill="F3F3F3"/>
            <w:vAlign w:val="center"/>
          </w:tcPr>
          <w:p w14:paraId="51354C81" w14:textId="5783EF14" w:rsidR="00D66B08" w:rsidRPr="004A24EF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APP 서버</w:t>
            </w:r>
          </w:p>
        </w:tc>
        <w:tc>
          <w:tcPr>
            <w:tcW w:w="1701" w:type="dxa"/>
            <w:vMerge w:val="restart"/>
          </w:tcPr>
          <w:p w14:paraId="100825E1" w14:textId="2C2BF5AD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E2190"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  <w:t>220.119.218.4</w:t>
            </w:r>
            <w:r w:rsidRPr="00DE2190">
              <w:rPr>
                <w:rFonts w:ascii="맑은 고딕" w:eastAsia="맑은 고딕" w:hAnsi="맑은 고딕" w:cs="Times" w:hint="eastAsia"/>
                <w:b/>
                <w:bCs/>
                <w:noProof/>
                <w:szCs w:val="36"/>
              </w:rPr>
              <w:t>0</w:t>
            </w:r>
          </w:p>
        </w:tc>
        <w:tc>
          <w:tcPr>
            <w:tcW w:w="1418" w:type="dxa"/>
          </w:tcPr>
          <w:p w14:paraId="23A1ED13" w14:textId="77777777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root</w:t>
            </w:r>
          </w:p>
        </w:tc>
        <w:tc>
          <w:tcPr>
            <w:tcW w:w="1842" w:type="dxa"/>
          </w:tcPr>
          <w:p w14:paraId="1610BE8F" w14:textId="53054870" w:rsidR="00D66B08" w:rsidRPr="00224870" w:rsidRDefault="00D66B08" w:rsidP="00D66B0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1B6B2076" w14:textId="77777777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  <w:r>
              <w:rPr>
                <w:rFonts w:ascii="맑은 고딕" w:eastAsia="맑은 고딕" w:hAnsi="맑은 고딕" w:hint="eastAsia"/>
                <w:color w:val="000000"/>
              </w:rPr>
              <w:t>계정</w:t>
            </w:r>
          </w:p>
        </w:tc>
      </w:tr>
      <w:tr w:rsidR="00D66B08" w:rsidRPr="004A24EF" w14:paraId="0345F499" w14:textId="77777777" w:rsidTr="0038295E">
        <w:tc>
          <w:tcPr>
            <w:tcW w:w="1446" w:type="dxa"/>
            <w:vMerge/>
            <w:shd w:val="clear" w:color="auto" w:fill="F3F3F3"/>
          </w:tcPr>
          <w:p w14:paraId="74D0829F" w14:textId="77777777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vMerge/>
          </w:tcPr>
          <w:p w14:paraId="7E3005DE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418" w:type="dxa"/>
          </w:tcPr>
          <w:p w14:paraId="135E1C73" w14:textId="2652929E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notes</w:t>
            </w:r>
          </w:p>
        </w:tc>
        <w:tc>
          <w:tcPr>
            <w:tcW w:w="1842" w:type="dxa"/>
          </w:tcPr>
          <w:p w14:paraId="1C761290" w14:textId="2752B952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78B2ED49" w14:textId="488120D3" w:rsidR="00D66B08" w:rsidRPr="0068114C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도미노계정</w:t>
            </w:r>
          </w:p>
        </w:tc>
      </w:tr>
      <w:tr w:rsidR="00D66B08" w:rsidRPr="004A24EF" w14:paraId="122CC118" w14:textId="77777777" w:rsidTr="0038295E">
        <w:tc>
          <w:tcPr>
            <w:tcW w:w="1446" w:type="dxa"/>
            <w:vMerge/>
            <w:shd w:val="clear" w:color="auto" w:fill="F3F3F3"/>
          </w:tcPr>
          <w:p w14:paraId="171A1909" w14:textId="77777777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vMerge/>
          </w:tcPr>
          <w:p w14:paraId="5F3F26EA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418" w:type="dxa"/>
          </w:tcPr>
          <w:p w14:paraId="14C4C523" w14:textId="77777777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nodejs</w:t>
            </w:r>
          </w:p>
        </w:tc>
        <w:tc>
          <w:tcPr>
            <w:tcW w:w="1842" w:type="dxa"/>
          </w:tcPr>
          <w:p w14:paraId="5BCB994B" w14:textId="2B9C50D6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2CC4BA53" w14:textId="77777777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N</w:t>
            </w:r>
            <w:r>
              <w:rPr>
                <w:rFonts w:ascii="맑은 고딕" w:eastAsia="맑은 고딕" w:hAnsi="맑은 고딕"/>
                <w:color w:val="000000"/>
              </w:rPr>
              <w:t xml:space="preserve">ode js </w:t>
            </w:r>
            <w:r>
              <w:rPr>
                <w:rFonts w:ascii="맑은 고딕" w:eastAsia="맑은 고딕" w:hAnsi="맑은 고딕" w:hint="eastAsia"/>
                <w:color w:val="000000"/>
              </w:rPr>
              <w:t>어플리케이션</w:t>
            </w:r>
          </w:p>
        </w:tc>
      </w:tr>
      <w:tr w:rsidR="00D66B08" w:rsidRPr="004A24EF" w14:paraId="7DCF6C99" w14:textId="77777777" w:rsidTr="00687569">
        <w:tc>
          <w:tcPr>
            <w:tcW w:w="1446" w:type="dxa"/>
            <w:vMerge w:val="restart"/>
            <w:shd w:val="clear" w:color="auto" w:fill="F3F3F3"/>
            <w:vAlign w:val="center"/>
          </w:tcPr>
          <w:p w14:paraId="59F87F5F" w14:textId="55F540D6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Mail 서버</w:t>
            </w:r>
          </w:p>
        </w:tc>
        <w:tc>
          <w:tcPr>
            <w:tcW w:w="1701" w:type="dxa"/>
            <w:vMerge w:val="restart"/>
          </w:tcPr>
          <w:p w14:paraId="2D3B4E8F" w14:textId="21132DBE" w:rsidR="00D66B08" w:rsidRDefault="00D66B08" w:rsidP="00D66B0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E2190"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  <w:t>220.119.218.4</w:t>
            </w:r>
            <w:r>
              <w:rPr>
                <w:rFonts w:ascii="맑은 고딕" w:eastAsia="맑은 고딕" w:hAnsi="맑은 고딕" w:cs="Times" w:hint="eastAsia"/>
                <w:b/>
                <w:bCs/>
                <w:noProof/>
                <w:szCs w:val="36"/>
              </w:rPr>
              <w:t>1</w:t>
            </w:r>
          </w:p>
        </w:tc>
        <w:tc>
          <w:tcPr>
            <w:tcW w:w="1418" w:type="dxa"/>
          </w:tcPr>
          <w:p w14:paraId="57417EC4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1842" w:type="dxa"/>
          </w:tcPr>
          <w:p w14:paraId="06A91599" w14:textId="7988FBA7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1FAE53BE" w14:textId="77777777" w:rsidR="00D66B08" w:rsidRPr="00224870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  <w:r>
              <w:rPr>
                <w:rFonts w:ascii="맑은 고딕" w:eastAsia="맑은 고딕" w:hAnsi="맑은 고딕" w:hint="eastAsia"/>
                <w:color w:val="000000"/>
              </w:rPr>
              <w:t>계정</w:t>
            </w:r>
          </w:p>
        </w:tc>
      </w:tr>
      <w:tr w:rsidR="00D66B08" w:rsidRPr="004A24EF" w14:paraId="61327ADB" w14:textId="77777777" w:rsidTr="0038295E">
        <w:tc>
          <w:tcPr>
            <w:tcW w:w="1446" w:type="dxa"/>
            <w:vMerge/>
            <w:shd w:val="clear" w:color="auto" w:fill="F3F3F3"/>
          </w:tcPr>
          <w:p w14:paraId="19861BDA" w14:textId="77777777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vMerge/>
          </w:tcPr>
          <w:p w14:paraId="48E72DD2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418" w:type="dxa"/>
          </w:tcPr>
          <w:p w14:paraId="67D5B0E5" w14:textId="551FFFF1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notes</w:t>
            </w:r>
          </w:p>
        </w:tc>
        <w:tc>
          <w:tcPr>
            <w:tcW w:w="1842" w:type="dxa"/>
          </w:tcPr>
          <w:p w14:paraId="0BF038B5" w14:textId="172B29A9" w:rsidR="00D66B08" w:rsidRPr="003807ED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19BC205E" w14:textId="263F5988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도미노계정</w:t>
            </w:r>
          </w:p>
        </w:tc>
      </w:tr>
      <w:tr w:rsidR="00D66B08" w:rsidRPr="004A24EF" w14:paraId="18BB9803" w14:textId="77777777" w:rsidTr="00687569">
        <w:tc>
          <w:tcPr>
            <w:tcW w:w="1446" w:type="dxa"/>
            <w:vMerge w:val="restart"/>
            <w:shd w:val="clear" w:color="auto" w:fill="F3F3F3"/>
            <w:vAlign w:val="center"/>
          </w:tcPr>
          <w:p w14:paraId="6E7434D9" w14:textId="09C3DD22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Proxy 서버</w:t>
            </w:r>
          </w:p>
        </w:tc>
        <w:tc>
          <w:tcPr>
            <w:tcW w:w="1701" w:type="dxa"/>
            <w:vMerge w:val="restart"/>
          </w:tcPr>
          <w:p w14:paraId="7B1C57F3" w14:textId="4D877BC2" w:rsidR="00D66B08" w:rsidRDefault="00D66B08" w:rsidP="00D66B08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DE2190">
              <w:rPr>
                <w:rFonts w:ascii="맑은 고딕" w:eastAsia="맑은 고딕" w:hAnsi="맑은 고딕" w:cs="Times"/>
                <w:b/>
                <w:bCs/>
                <w:noProof/>
                <w:szCs w:val="36"/>
              </w:rPr>
              <w:t>220.119.218.4</w:t>
            </w:r>
            <w:r>
              <w:rPr>
                <w:rFonts w:ascii="맑은 고딕" w:eastAsia="맑은 고딕" w:hAnsi="맑은 고딕" w:cs="Times" w:hint="eastAsia"/>
                <w:b/>
                <w:bCs/>
                <w:noProof/>
                <w:szCs w:val="36"/>
              </w:rPr>
              <w:t>2</w:t>
            </w:r>
          </w:p>
        </w:tc>
        <w:tc>
          <w:tcPr>
            <w:tcW w:w="1418" w:type="dxa"/>
          </w:tcPr>
          <w:p w14:paraId="0966ED82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</w:p>
        </w:tc>
        <w:tc>
          <w:tcPr>
            <w:tcW w:w="1842" w:type="dxa"/>
          </w:tcPr>
          <w:p w14:paraId="4CB23AD0" w14:textId="43130FC9" w:rsidR="00D66B08" w:rsidRPr="008F7ED9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6C872C4E" w14:textId="77777777" w:rsidR="00D66B08" w:rsidRPr="008F7ED9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</w:t>
            </w:r>
            <w:r>
              <w:rPr>
                <w:rFonts w:ascii="맑은 고딕" w:eastAsia="맑은 고딕" w:hAnsi="맑은 고딕"/>
                <w:color w:val="000000"/>
              </w:rPr>
              <w:t>oot</w:t>
            </w:r>
            <w:r>
              <w:rPr>
                <w:rFonts w:ascii="맑은 고딕" w:eastAsia="맑은 고딕" w:hAnsi="맑은 고딕" w:hint="eastAsia"/>
                <w:color w:val="000000"/>
              </w:rPr>
              <w:t>계정</w:t>
            </w:r>
          </w:p>
        </w:tc>
      </w:tr>
      <w:tr w:rsidR="00D66B08" w:rsidRPr="004A24EF" w14:paraId="3A399A4F" w14:textId="77777777" w:rsidTr="0038295E">
        <w:tc>
          <w:tcPr>
            <w:tcW w:w="1446" w:type="dxa"/>
            <w:vMerge/>
            <w:shd w:val="clear" w:color="auto" w:fill="F3F3F3"/>
          </w:tcPr>
          <w:p w14:paraId="6FC35F50" w14:textId="77777777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vMerge/>
          </w:tcPr>
          <w:p w14:paraId="352C710E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418" w:type="dxa"/>
          </w:tcPr>
          <w:p w14:paraId="04F9FCA2" w14:textId="73B705F3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manager</w:t>
            </w:r>
          </w:p>
        </w:tc>
        <w:tc>
          <w:tcPr>
            <w:tcW w:w="1842" w:type="dxa"/>
          </w:tcPr>
          <w:p w14:paraId="055D7E77" w14:textId="4844A15A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6EC943C4" w14:textId="496C1C35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사이냅문서뷰어 계정</w:t>
            </w:r>
          </w:p>
        </w:tc>
      </w:tr>
      <w:tr w:rsidR="00D66B08" w:rsidRPr="004A24EF" w14:paraId="7ED7F72B" w14:textId="77777777" w:rsidTr="0038295E">
        <w:tc>
          <w:tcPr>
            <w:tcW w:w="1446" w:type="dxa"/>
            <w:shd w:val="clear" w:color="auto" w:fill="F3F3F3"/>
          </w:tcPr>
          <w:p w14:paraId="158AE29D" w14:textId="77777777" w:rsidR="00D66B08" w:rsidRDefault="00D66B08" w:rsidP="00C454C3">
            <w:pPr>
              <w:pStyle w:val="a7"/>
              <w:spacing w:before="60" w:after="0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</w:tcPr>
          <w:p w14:paraId="0C24623A" w14:textId="77777777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418" w:type="dxa"/>
          </w:tcPr>
          <w:p w14:paraId="6AD8FF98" w14:textId="4F6C21B4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xwebchat</w:t>
            </w:r>
          </w:p>
        </w:tc>
        <w:tc>
          <w:tcPr>
            <w:tcW w:w="1842" w:type="dxa"/>
          </w:tcPr>
          <w:p w14:paraId="21D250B9" w14:textId="0BEED27D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 w:rsidRPr="00437D9B">
              <w:rPr>
                <w:rFonts w:ascii="맑은 고딕" w:eastAsia="맑은 고딕" w:hAnsi="맑은 고딕" w:hint="eastAsia"/>
                <w:color w:val="000000"/>
              </w:rPr>
              <w:t>!passw0rd</w:t>
            </w:r>
          </w:p>
        </w:tc>
        <w:tc>
          <w:tcPr>
            <w:tcW w:w="3402" w:type="dxa"/>
          </w:tcPr>
          <w:p w14:paraId="1C6F8F44" w14:textId="19BF18B6" w:rsidR="00D66B08" w:rsidRDefault="00D66B08" w:rsidP="00C454C3">
            <w:pPr>
              <w:spacing w:before="0" w:after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웹채팅 계정</w:t>
            </w:r>
          </w:p>
        </w:tc>
      </w:tr>
    </w:tbl>
    <w:p w14:paraId="316E8876" w14:textId="77777777" w:rsidR="00F97B9E" w:rsidRPr="004A24EF" w:rsidRDefault="00F97B9E" w:rsidP="009C1384">
      <w:pPr>
        <w:pStyle w:val="a8"/>
        <w:rPr>
          <w:rFonts w:ascii="맑은 고딕" w:eastAsia="맑은 고딕" w:hAnsi="맑은 고딕"/>
        </w:rPr>
      </w:pPr>
    </w:p>
    <w:sectPr w:rsidR="00F97B9E" w:rsidRPr="004A24EF" w:rsidSect="00A879A7">
      <w:headerReference w:type="default" r:id="rId11"/>
      <w:footerReference w:type="default" r:id="rId12"/>
      <w:pgSz w:w="11907" w:h="16840" w:code="9"/>
      <w:pgMar w:top="567" w:right="851" w:bottom="851" w:left="851" w:header="720" w:footer="6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E710CB" w14:textId="77777777" w:rsidR="00AD4020" w:rsidRDefault="00AD4020">
      <w:r>
        <w:separator/>
      </w:r>
    </w:p>
  </w:endnote>
  <w:endnote w:type="continuationSeparator" w:id="0">
    <w:p w14:paraId="5DD60767" w14:textId="77777777" w:rsidR="00AD4020" w:rsidRDefault="00AD4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ntique Olive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461926" w14:textId="77777777" w:rsidR="00FC475F" w:rsidRPr="0024427A" w:rsidRDefault="00FC475F" w:rsidP="0024427A">
    <w:pPr>
      <w:pStyle w:val="a6"/>
      <w:jc w:val="center"/>
      <w:rPr>
        <w:b/>
        <w:bCs/>
        <w:i/>
        <w:iCs/>
      </w:rPr>
    </w:pPr>
    <w:r w:rsidRPr="003B280D">
      <w:rPr>
        <w:b/>
        <w:bCs/>
        <w:i/>
        <w:iCs/>
        <w:noProof/>
      </w:rPr>
      <w:drawing>
        <wp:anchor distT="0" distB="0" distL="114300" distR="114300" simplePos="0" relativeHeight="251659264" behindDoc="1" locked="0" layoutInCell="1" allowOverlap="1" wp14:anchorId="7C6CAC3A" wp14:editId="70182960">
          <wp:simplePos x="0" y="0"/>
          <wp:positionH relativeFrom="margin">
            <wp:posOffset>171450</wp:posOffset>
          </wp:positionH>
          <wp:positionV relativeFrom="paragraph">
            <wp:posOffset>85725</wp:posOffset>
          </wp:positionV>
          <wp:extent cx="1077471" cy="145426"/>
          <wp:effectExtent l="0" t="0" r="8890" b="6985"/>
          <wp:wrapNone/>
          <wp:docPr id="11" name="그림 11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052FCC1-5268-48C5-9E80-6D8835A483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그림 11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052FCC1-5268-48C5-9E80-6D8835A483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471" cy="1454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Style w:val="af0"/>
        <w:b/>
        <w:bCs/>
        <w:i/>
        <w:iCs/>
      </w:rPr>
      <w:fldChar w:fldCharType="begin"/>
    </w:r>
    <w:r>
      <w:rPr>
        <w:rStyle w:val="af0"/>
        <w:b/>
        <w:bCs/>
        <w:i/>
        <w:iCs/>
      </w:rPr>
      <w:instrText xml:space="preserve"> PAGE </w:instrText>
    </w:r>
    <w:r>
      <w:rPr>
        <w:rStyle w:val="af0"/>
        <w:b/>
        <w:bCs/>
        <w:i/>
        <w:iCs/>
      </w:rPr>
      <w:fldChar w:fldCharType="separate"/>
    </w:r>
    <w:r w:rsidR="00E11014">
      <w:rPr>
        <w:rStyle w:val="af0"/>
        <w:b/>
        <w:bCs/>
        <w:i/>
        <w:iCs/>
        <w:noProof/>
      </w:rPr>
      <w:t>8</w:t>
    </w:r>
    <w:r>
      <w:rPr>
        <w:rStyle w:val="af0"/>
        <w:b/>
        <w:bCs/>
        <w:i/>
        <w:iCs/>
      </w:rPr>
      <w:fldChar w:fldCharType="end"/>
    </w:r>
    <w:r>
      <w:rPr>
        <w:rStyle w:val="af0"/>
        <w:rFonts w:hint="eastAsia"/>
        <w:b/>
        <w:bCs/>
        <w:i/>
        <w:iCs/>
      </w:rPr>
      <w:t xml:space="preserve"> / </w:t>
    </w:r>
    <w:r>
      <w:rPr>
        <w:rStyle w:val="af0"/>
        <w:b/>
        <w:bCs/>
        <w:i/>
        <w:iCs/>
      </w:rPr>
      <w:fldChar w:fldCharType="begin"/>
    </w:r>
    <w:r>
      <w:rPr>
        <w:rStyle w:val="af0"/>
        <w:b/>
        <w:bCs/>
        <w:i/>
        <w:iCs/>
      </w:rPr>
      <w:instrText xml:space="preserve"> NUMPAGES </w:instrText>
    </w:r>
    <w:r>
      <w:rPr>
        <w:rStyle w:val="af0"/>
        <w:b/>
        <w:bCs/>
        <w:i/>
        <w:iCs/>
      </w:rPr>
      <w:fldChar w:fldCharType="separate"/>
    </w:r>
    <w:r w:rsidR="00E11014">
      <w:rPr>
        <w:rStyle w:val="af0"/>
        <w:b/>
        <w:bCs/>
        <w:i/>
        <w:iCs/>
        <w:noProof/>
      </w:rPr>
      <w:t>8</w:t>
    </w:r>
    <w:r>
      <w:rPr>
        <w:rStyle w:val="af0"/>
        <w:b/>
        <w:bCs/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97634B" w14:textId="77777777" w:rsidR="00AD4020" w:rsidRDefault="00AD4020">
      <w:r>
        <w:separator/>
      </w:r>
    </w:p>
  </w:footnote>
  <w:footnote w:type="continuationSeparator" w:id="0">
    <w:p w14:paraId="6C39DEA8" w14:textId="77777777" w:rsidR="00AD4020" w:rsidRDefault="00AD40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7EE599" w14:textId="77777777" w:rsidR="00FC475F" w:rsidRDefault="00FC475F" w:rsidP="00B87A92">
    <w:pPr>
      <w:pStyle w:val="a5"/>
      <w:framePr w:h="0" w:hSpace="141" w:wrap="around" w:vAnchor="text" w:hAnchor="page" w:x="1156" w:y="-310"/>
    </w:pPr>
  </w:p>
  <w:p w14:paraId="2B3B1066" w14:textId="77777777" w:rsidR="00FC475F" w:rsidRPr="001D2BE9" w:rsidRDefault="00FC475F" w:rsidP="001D2BE9">
    <w:pPr>
      <w:pStyle w:val="a5"/>
      <w:rPr>
        <w:szCs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24928E" w14:textId="5E466A8E" w:rsidR="00FC475F" w:rsidRPr="00E27538" w:rsidRDefault="00BF1A15" w:rsidP="003A6864">
    <w:pPr>
      <w:pStyle w:val="a5"/>
      <w:jc w:val="both"/>
      <w:rPr>
        <w:rFonts w:ascii="Verdana" w:hAnsi="Verdana"/>
        <w:b/>
        <w:bCs/>
        <w:position w:val="10"/>
        <w:sz w:val="22"/>
        <w:szCs w:val="22"/>
      </w:rPr>
    </w:pPr>
    <w:r>
      <w:rPr>
        <w:noProof/>
      </w:rPr>
      <w:drawing>
        <wp:inline distT="0" distB="0" distL="0" distR="0" wp14:anchorId="4E72A9CB" wp14:editId="417AA2F6">
          <wp:extent cx="544616" cy="301938"/>
          <wp:effectExtent l="0" t="0" r="8255" b="3175"/>
          <wp:docPr id="14" name="그림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4616" cy="3019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C475F" w:rsidRPr="00535EF8">
      <w:rPr>
        <w:rFonts w:ascii="Verdana" w:hAnsi="Verdana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91CC9F6" wp14:editId="33A50F3D">
              <wp:simplePos x="0" y="0"/>
              <wp:positionH relativeFrom="column">
                <wp:posOffset>-62865</wp:posOffset>
              </wp:positionH>
              <wp:positionV relativeFrom="paragraph">
                <wp:posOffset>374015</wp:posOffset>
              </wp:positionV>
              <wp:extent cx="6660515" cy="0"/>
              <wp:effectExtent l="0" t="0" r="0" b="0"/>
              <wp:wrapNone/>
              <wp:docPr id="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05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3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29.45pt" to="519.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OxEw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"/>
          </w:pict>
        </mc:Fallback>
      </mc:AlternateContent>
    </w:r>
    <w:r w:rsidR="00FC475F">
      <w:rPr>
        <w:rFonts w:ascii="Verdana" w:hAnsi="Verdana" w:hint="eastAsia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F2A92"/>
    <w:multiLevelType w:val="hybridMultilevel"/>
    <w:tmpl w:val="98A2F85C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>
    <w:nsid w:val="03C71AC2"/>
    <w:multiLevelType w:val="multilevel"/>
    <w:tmpl w:val="0584D9C8"/>
    <w:lvl w:ilvl="0">
      <w:start w:val="1"/>
      <w:numFmt w:val="ganada"/>
      <w:lvlText w:val="%1)"/>
      <w:lvlJc w:val="left"/>
      <w:pPr>
        <w:tabs>
          <w:tab w:val="num" w:pos="851"/>
        </w:tabs>
        <w:ind w:left="851" w:hanging="567"/>
      </w:pPr>
      <w:rPr>
        <w:rFonts w:hint="eastAsia"/>
      </w:rPr>
    </w:lvl>
    <w:lvl w:ilvl="1">
      <w:start w:val="1"/>
      <w:numFmt w:val="bullet"/>
      <w:lvlText w:val="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227"/>
      </w:pPr>
      <w:rPr>
        <w:rFonts w:ascii="Verdana" w:hAnsi="Verdana" w:hint="default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>
    <w:nsid w:val="08097B76"/>
    <w:multiLevelType w:val="hybridMultilevel"/>
    <w:tmpl w:val="3AB6CCDE"/>
    <w:lvl w:ilvl="0" w:tplc="4370AC58">
      <w:start w:val="1"/>
      <w:numFmt w:val="bullet"/>
      <w:lvlText w:val=""/>
      <w:lvlJc w:val="left"/>
      <w:pPr>
        <w:ind w:left="644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3">
    <w:nsid w:val="0BA56DFA"/>
    <w:multiLevelType w:val="hybridMultilevel"/>
    <w:tmpl w:val="12186FF6"/>
    <w:lvl w:ilvl="0" w:tplc="0CEAAAC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0E9F2431"/>
    <w:multiLevelType w:val="hybridMultilevel"/>
    <w:tmpl w:val="6C5A49F4"/>
    <w:lvl w:ilvl="0" w:tplc="D2B4D6F6">
      <w:start w:val="6"/>
      <w:numFmt w:val="bullet"/>
      <w:lvlText w:val="※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13302C0"/>
    <w:multiLevelType w:val="hybridMultilevel"/>
    <w:tmpl w:val="616E4F24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>
    <w:nsid w:val="19E635B7"/>
    <w:multiLevelType w:val="multilevel"/>
    <w:tmpl w:val="C47E8CEC"/>
    <w:lvl w:ilvl="0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Antique Olive Roman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>
    <w:nsid w:val="20D67A5A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>
    <w:nsid w:val="24BD2075"/>
    <w:multiLevelType w:val="hybridMultilevel"/>
    <w:tmpl w:val="0F20BBA4"/>
    <w:lvl w:ilvl="0" w:tplc="4DCC2190">
      <w:start w:val="192"/>
      <w:numFmt w:val="bullet"/>
      <w:lvlText w:val="-"/>
      <w:lvlJc w:val="left"/>
      <w:pPr>
        <w:ind w:left="108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9">
    <w:nsid w:val="25F90CE8"/>
    <w:multiLevelType w:val="singleLevel"/>
    <w:tmpl w:val="33BE6F66"/>
    <w:lvl w:ilvl="0">
      <w:start w:val="1"/>
      <w:numFmt w:val="bullet"/>
      <w:pStyle w:val="BULLET1"/>
      <w:lvlText w:val="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</w:rPr>
    </w:lvl>
  </w:abstractNum>
  <w:abstractNum w:abstractNumId="10">
    <w:nsid w:val="2B9C2C9C"/>
    <w:multiLevelType w:val="multilevel"/>
    <w:tmpl w:val="2186579A"/>
    <w:lvl w:ilvl="0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맑은 고딕" w:eastAsia="맑은 고딕" w:hAnsi="맑은 고딕" w:cs="굴림" w:hint="eastAsia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>
    <w:nsid w:val="2C881E51"/>
    <w:multiLevelType w:val="hybridMultilevel"/>
    <w:tmpl w:val="9E0EFF2E"/>
    <w:lvl w:ilvl="0" w:tplc="6A18B9AC">
      <w:numFmt w:val="bullet"/>
      <w:lvlText w:val=""/>
      <w:lvlJc w:val="left"/>
      <w:pPr>
        <w:ind w:left="69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12">
    <w:nsid w:val="2FEA6B1C"/>
    <w:multiLevelType w:val="hybridMultilevel"/>
    <w:tmpl w:val="C47E8CEC"/>
    <w:lvl w:ilvl="0" w:tplc="F13C43A0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Antique Olive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>
    <w:nsid w:val="38320517"/>
    <w:multiLevelType w:val="multilevel"/>
    <w:tmpl w:val="98A2F85C"/>
    <w:lvl w:ilvl="0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>
    <w:nsid w:val="38B232A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5">
    <w:nsid w:val="39CD30D9"/>
    <w:multiLevelType w:val="hybridMultilevel"/>
    <w:tmpl w:val="0584D9C8"/>
    <w:lvl w:ilvl="0" w:tplc="FFFFFFFF">
      <w:start w:val="1"/>
      <w:numFmt w:val="ganada"/>
      <w:pStyle w:val="9"/>
      <w:lvlText w:val="%1)"/>
      <w:lvlJc w:val="left"/>
      <w:pPr>
        <w:tabs>
          <w:tab w:val="num" w:pos="851"/>
        </w:tabs>
        <w:ind w:left="851" w:hanging="567"/>
      </w:pPr>
      <w:rPr>
        <w:rFonts w:hint="eastAsia"/>
      </w:rPr>
    </w:lvl>
    <w:lvl w:ilvl="1" w:tplc="2F86A7EC">
      <w:start w:val="1"/>
      <w:numFmt w:val="bullet"/>
      <w:lvlText w:val="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</w:rPr>
    </w:lvl>
    <w:lvl w:ilvl="2" w:tplc="CBA291CA">
      <w:start w:val="1"/>
      <w:numFmt w:val="bullet"/>
      <w:lvlText w:val="▪"/>
      <w:lvlJc w:val="left"/>
      <w:pPr>
        <w:tabs>
          <w:tab w:val="num" w:pos="1021"/>
        </w:tabs>
        <w:ind w:left="1021" w:hanging="227"/>
      </w:pPr>
      <w:rPr>
        <w:rFonts w:ascii="Verdana" w:hAnsi="Verdana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>
    <w:nsid w:val="3A2B5478"/>
    <w:multiLevelType w:val="hybridMultilevel"/>
    <w:tmpl w:val="50CE7CEA"/>
    <w:lvl w:ilvl="0" w:tplc="06983134">
      <w:start w:val="1"/>
      <w:numFmt w:val="bullet"/>
      <w:lvlText w:val="※"/>
      <w:lvlJc w:val="left"/>
      <w:pPr>
        <w:ind w:left="64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7">
    <w:nsid w:val="3A7303F2"/>
    <w:multiLevelType w:val="hybridMultilevel"/>
    <w:tmpl w:val="065EAE48"/>
    <w:lvl w:ilvl="0" w:tplc="26C25264">
      <w:start w:val="1"/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3A824101"/>
    <w:multiLevelType w:val="singleLevel"/>
    <w:tmpl w:val="92DC6858"/>
    <w:lvl w:ilvl="0">
      <w:start w:val="1"/>
      <w:numFmt w:val="decimalEnclosedCircle"/>
      <w:lvlText w:val="%1"/>
      <w:legacy w:legacy="1" w:legacySpace="0" w:legacyIndent="425"/>
      <w:lvlJc w:val="left"/>
      <w:pPr>
        <w:ind w:left="1105" w:hanging="425"/>
      </w:pPr>
    </w:lvl>
  </w:abstractNum>
  <w:abstractNum w:abstractNumId="19">
    <w:nsid w:val="3AC02113"/>
    <w:multiLevelType w:val="hybridMultilevel"/>
    <w:tmpl w:val="3CDA04B2"/>
    <w:lvl w:ilvl="0" w:tplc="D2B4D6F6">
      <w:start w:val="6"/>
      <w:numFmt w:val="bullet"/>
      <w:lvlText w:val="※"/>
      <w:lvlJc w:val="left"/>
      <w:pPr>
        <w:ind w:left="64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20">
    <w:nsid w:val="3ADD5D23"/>
    <w:multiLevelType w:val="hybridMultilevel"/>
    <w:tmpl w:val="B2A4CB36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>
    <w:nsid w:val="3E6E4D7D"/>
    <w:multiLevelType w:val="singleLevel"/>
    <w:tmpl w:val="3214809C"/>
    <w:lvl w:ilvl="0">
      <w:start w:val="1"/>
      <w:numFmt w:val="bullet"/>
      <w:pStyle w:val="BULLET2"/>
      <w:lvlText w:val="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2">
    <w:nsid w:val="40F41523"/>
    <w:multiLevelType w:val="singleLevel"/>
    <w:tmpl w:val="6126648C"/>
    <w:lvl w:ilvl="0">
      <w:start w:val="1"/>
      <w:numFmt w:val="bullet"/>
      <w:pStyle w:val="BULLET3"/>
      <w:lvlText w:val="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3">
    <w:nsid w:val="41133AD5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4">
    <w:nsid w:val="415C263B"/>
    <w:multiLevelType w:val="hybridMultilevel"/>
    <w:tmpl w:val="B1B051EE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>
    <w:nsid w:val="449C5E22"/>
    <w:multiLevelType w:val="singleLevel"/>
    <w:tmpl w:val="04090001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455F0895"/>
    <w:multiLevelType w:val="multilevel"/>
    <w:tmpl w:val="BA1407D0"/>
    <w:lvl w:ilvl="0">
      <w:start w:val="1"/>
      <w:numFmt w:val="ganada"/>
      <w:lvlText w:val="%1)"/>
      <w:lvlJc w:val="left"/>
      <w:pPr>
        <w:tabs>
          <w:tab w:val="num" w:pos="851"/>
        </w:tabs>
        <w:ind w:left="851" w:hanging="567"/>
      </w:pPr>
      <w:rPr>
        <w:rFonts w:hint="eastAsia"/>
      </w:rPr>
    </w:lvl>
    <w:lvl w:ilvl="1">
      <w:start w:val="1"/>
      <w:numFmt w:val="bullet"/>
      <w:lvlText w:val="▪"/>
      <w:lvlJc w:val="left"/>
      <w:pPr>
        <w:tabs>
          <w:tab w:val="num" w:pos="1140"/>
        </w:tabs>
        <w:ind w:left="1140" w:hanging="340"/>
      </w:pPr>
      <w:rPr>
        <w:rFonts w:ascii="Verdana" w:hAnsi="Verdana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>
    <w:nsid w:val="4B373AFE"/>
    <w:multiLevelType w:val="hybridMultilevel"/>
    <w:tmpl w:val="D8EC8EF0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>
    <w:nsid w:val="4BD43622"/>
    <w:multiLevelType w:val="multilevel"/>
    <w:tmpl w:val="BA00010E"/>
    <w:lvl w:ilvl="0">
      <w:start w:val="1"/>
      <w:numFmt w:val="ganada"/>
      <w:lvlText w:val="%1)"/>
      <w:lvlJc w:val="left"/>
      <w:pPr>
        <w:tabs>
          <w:tab w:val="num" w:pos="851"/>
        </w:tabs>
        <w:ind w:left="851" w:hanging="567"/>
      </w:pPr>
      <w:rPr>
        <w:rFonts w:hint="eastAsia"/>
      </w:rPr>
    </w:lvl>
    <w:lvl w:ilvl="1">
      <w:start w:val="1"/>
      <w:numFmt w:val="bullet"/>
      <w:lvlText w:val="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>
    <w:nsid w:val="4C285DD0"/>
    <w:multiLevelType w:val="multilevel"/>
    <w:tmpl w:val="0584D9C8"/>
    <w:lvl w:ilvl="0">
      <w:start w:val="1"/>
      <w:numFmt w:val="ganada"/>
      <w:lvlText w:val="%1)"/>
      <w:lvlJc w:val="left"/>
      <w:pPr>
        <w:tabs>
          <w:tab w:val="num" w:pos="851"/>
        </w:tabs>
        <w:ind w:left="851" w:hanging="567"/>
      </w:pPr>
      <w:rPr>
        <w:rFonts w:hint="eastAsia"/>
      </w:rPr>
    </w:lvl>
    <w:lvl w:ilvl="1">
      <w:start w:val="1"/>
      <w:numFmt w:val="bullet"/>
      <w:lvlText w:val="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227"/>
      </w:pPr>
      <w:rPr>
        <w:rFonts w:ascii="Verdana" w:hAnsi="Verdana" w:hint="default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>
    <w:nsid w:val="4E84510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1">
    <w:nsid w:val="5018602D"/>
    <w:multiLevelType w:val="hybridMultilevel"/>
    <w:tmpl w:val="A8122D06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2">
    <w:nsid w:val="50F75105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3">
    <w:nsid w:val="51002338"/>
    <w:multiLevelType w:val="singleLevel"/>
    <w:tmpl w:val="03B0EE54"/>
    <w:lvl w:ilvl="0">
      <w:start w:val="1"/>
      <w:numFmt w:val="bullet"/>
      <w:pStyle w:val="Bullets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517E17FF"/>
    <w:multiLevelType w:val="hybridMultilevel"/>
    <w:tmpl w:val="AAF27690"/>
    <w:lvl w:ilvl="0" w:tplc="F13C43A0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Antique Olive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5">
    <w:nsid w:val="53093986"/>
    <w:multiLevelType w:val="singleLevel"/>
    <w:tmpl w:val="D3227902"/>
    <w:lvl w:ilvl="0">
      <w:start w:val="1"/>
      <w:numFmt w:val="bullet"/>
      <w:pStyle w:val="BulletsL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583D6606"/>
    <w:multiLevelType w:val="hybridMultilevel"/>
    <w:tmpl w:val="A07891C0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F13C43A0">
      <w:start w:val="1"/>
      <w:numFmt w:val="bullet"/>
      <w:lvlText w:val=""/>
      <w:lvlJc w:val="left"/>
      <w:pPr>
        <w:tabs>
          <w:tab w:val="num" w:pos="1084"/>
        </w:tabs>
        <w:ind w:left="1084" w:hanging="284"/>
      </w:pPr>
      <w:rPr>
        <w:rFonts w:ascii="Wingdings" w:eastAsia="굴림체" w:hAnsi="Wingdings" w:cs="Antique Olive Roman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7">
    <w:nsid w:val="5CE80D38"/>
    <w:multiLevelType w:val="hybridMultilevel"/>
    <w:tmpl w:val="7BF0029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8">
    <w:nsid w:val="5CF90AB7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9">
    <w:nsid w:val="60560C2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40">
    <w:nsid w:val="645F691D"/>
    <w:multiLevelType w:val="multilevel"/>
    <w:tmpl w:val="677EEE4E"/>
    <w:lvl w:ilvl="0">
      <w:start w:val="1"/>
      <w:numFmt w:val="decimal"/>
      <w:pStyle w:val="WPDL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WPDL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0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>
    <w:nsid w:val="65000242"/>
    <w:multiLevelType w:val="hybridMultilevel"/>
    <w:tmpl w:val="71EE116E"/>
    <w:lvl w:ilvl="0" w:tplc="79981A84">
      <w:start w:val="4"/>
      <w:numFmt w:val="bullet"/>
      <w:lvlText w:val="-"/>
      <w:lvlJc w:val="left"/>
      <w:pPr>
        <w:ind w:left="800" w:hanging="40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>
    <w:nsid w:val="6692293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43">
    <w:nsid w:val="6FA31145"/>
    <w:multiLevelType w:val="hybridMultilevel"/>
    <w:tmpl w:val="2186579A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120E1470">
      <w:start w:val="1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맑은 고딕" w:eastAsia="맑은 고딕" w:hAnsi="맑은 고딕" w:cs="굴림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4">
    <w:nsid w:val="6FC538CB"/>
    <w:multiLevelType w:val="hybridMultilevel"/>
    <w:tmpl w:val="0666CFA4"/>
    <w:lvl w:ilvl="0" w:tplc="26C25264">
      <w:start w:val="1"/>
      <w:numFmt w:val="bullet"/>
      <w:lvlText w:val="-"/>
      <w:lvlJc w:val="left"/>
      <w:pPr>
        <w:ind w:left="1084" w:hanging="40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45">
    <w:nsid w:val="70640C9D"/>
    <w:multiLevelType w:val="hybridMultilevel"/>
    <w:tmpl w:val="E7F8AD88"/>
    <w:lvl w:ilvl="0" w:tplc="40D47480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>
    <w:nsid w:val="73636A78"/>
    <w:multiLevelType w:val="multilevel"/>
    <w:tmpl w:val="96502A38"/>
    <w:lvl w:ilvl="0">
      <w:start w:val="1"/>
      <w:numFmt w:val="bullet"/>
      <w:pStyle w:val="a0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2"/>
      </w:rPr>
    </w:lvl>
    <w:lvl w:ilvl="1">
      <w:start w:val="1"/>
      <w:numFmt w:val="none"/>
      <w:lvlText w:val="- "/>
      <w:lvlJc w:val="left"/>
      <w:pPr>
        <w:tabs>
          <w:tab w:val="num" w:pos="284"/>
        </w:tabs>
        <w:ind w:left="284" w:hanging="171"/>
      </w:pPr>
      <w:rPr>
        <w:rFonts w:hint="eastAsia"/>
      </w:rPr>
    </w:lvl>
    <w:lvl w:ilvl="2">
      <w:start w:val="1"/>
      <w:numFmt w:val="bullet"/>
      <w:lvlText w:val=""/>
      <w:lvlJc w:val="left"/>
      <w:pPr>
        <w:tabs>
          <w:tab w:val="num" w:pos="567"/>
        </w:tabs>
        <w:ind w:left="567" w:hanging="340"/>
      </w:pPr>
      <w:rPr>
        <w:rFonts w:ascii="Wingdings" w:hAnsi="Wingdings" w:hint="default"/>
        <w:sz w:val="16"/>
        <w:szCs w:val="16"/>
      </w:rPr>
    </w:lvl>
    <w:lvl w:ilvl="3">
      <w:start w:val="1"/>
      <w:numFmt w:val="none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none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none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none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none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none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47">
    <w:nsid w:val="74FA75F3"/>
    <w:multiLevelType w:val="hybridMultilevel"/>
    <w:tmpl w:val="75D4AEB6"/>
    <w:lvl w:ilvl="0" w:tplc="E72882EE">
      <w:start w:val="202"/>
      <w:numFmt w:val="bullet"/>
      <w:lvlText w:val=""/>
      <w:lvlJc w:val="left"/>
      <w:pPr>
        <w:ind w:left="69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48">
    <w:nsid w:val="77670C25"/>
    <w:multiLevelType w:val="hybridMultilevel"/>
    <w:tmpl w:val="454CE2C0"/>
    <w:lvl w:ilvl="0" w:tplc="1E60A340">
      <w:start w:val="203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>
    <w:nsid w:val="7F8F5506"/>
    <w:multiLevelType w:val="hybridMultilevel"/>
    <w:tmpl w:val="0C5C8902"/>
    <w:lvl w:ilvl="0" w:tplc="04F46FCE">
      <w:start w:val="1"/>
      <w:numFmt w:val="bullet"/>
      <w:lvlText w:val=""/>
      <w:lvlJc w:val="left"/>
      <w:pPr>
        <w:tabs>
          <w:tab w:val="num" w:pos="284"/>
        </w:tabs>
        <w:ind w:left="284" w:hanging="284"/>
      </w:pPr>
      <w:rPr>
        <w:rFonts w:ascii="Wingdings" w:eastAsia="굴림체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25"/>
  </w:num>
  <w:num w:numId="2">
    <w:abstractNumId w:val="33"/>
  </w:num>
  <w:num w:numId="3">
    <w:abstractNumId w:val="35"/>
  </w:num>
  <w:num w:numId="4">
    <w:abstractNumId w:val="40"/>
  </w:num>
  <w:num w:numId="5">
    <w:abstractNumId w:val="15"/>
  </w:num>
  <w:num w:numId="6">
    <w:abstractNumId w:val="9"/>
  </w:num>
  <w:num w:numId="7">
    <w:abstractNumId w:val="21"/>
  </w:num>
  <w:num w:numId="8">
    <w:abstractNumId w:val="22"/>
  </w:num>
  <w:num w:numId="9">
    <w:abstractNumId w:val="18"/>
  </w:num>
  <w:num w:numId="10">
    <w:abstractNumId w:val="39"/>
  </w:num>
  <w:num w:numId="11">
    <w:abstractNumId w:val="26"/>
  </w:num>
  <w:num w:numId="12">
    <w:abstractNumId w:val="28"/>
  </w:num>
  <w:num w:numId="13">
    <w:abstractNumId w:val="29"/>
  </w:num>
  <w:num w:numId="14">
    <w:abstractNumId w:val="1"/>
  </w:num>
  <w:num w:numId="15">
    <w:abstractNumId w:val="36"/>
  </w:num>
  <w:num w:numId="16">
    <w:abstractNumId w:val="20"/>
  </w:num>
  <w:num w:numId="17">
    <w:abstractNumId w:val="31"/>
  </w:num>
  <w:num w:numId="18">
    <w:abstractNumId w:val="34"/>
  </w:num>
  <w:num w:numId="19">
    <w:abstractNumId w:val="0"/>
  </w:num>
  <w:num w:numId="20">
    <w:abstractNumId w:val="49"/>
  </w:num>
  <w:num w:numId="21">
    <w:abstractNumId w:val="5"/>
  </w:num>
  <w:num w:numId="22">
    <w:abstractNumId w:val="27"/>
  </w:num>
  <w:num w:numId="23">
    <w:abstractNumId w:val="43"/>
  </w:num>
  <w:num w:numId="24">
    <w:abstractNumId w:val="24"/>
  </w:num>
  <w:num w:numId="25">
    <w:abstractNumId w:val="12"/>
  </w:num>
  <w:num w:numId="26">
    <w:abstractNumId w:val="13"/>
  </w:num>
  <w:num w:numId="27">
    <w:abstractNumId w:val="6"/>
  </w:num>
  <w:num w:numId="28">
    <w:abstractNumId w:val="10"/>
  </w:num>
  <w:num w:numId="29">
    <w:abstractNumId w:val="46"/>
  </w:num>
  <w:num w:numId="30">
    <w:abstractNumId w:val="19"/>
  </w:num>
  <w:num w:numId="31">
    <w:abstractNumId w:val="30"/>
  </w:num>
  <w:num w:numId="32">
    <w:abstractNumId w:val="38"/>
  </w:num>
  <w:num w:numId="33">
    <w:abstractNumId w:val="37"/>
  </w:num>
  <w:num w:numId="34">
    <w:abstractNumId w:val="23"/>
  </w:num>
  <w:num w:numId="35">
    <w:abstractNumId w:val="14"/>
  </w:num>
  <w:num w:numId="36">
    <w:abstractNumId w:val="7"/>
  </w:num>
  <w:num w:numId="37">
    <w:abstractNumId w:val="11"/>
  </w:num>
  <w:num w:numId="38">
    <w:abstractNumId w:val="47"/>
  </w:num>
  <w:num w:numId="39">
    <w:abstractNumId w:val="32"/>
  </w:num>
  <w:num w:numId="40">
    <w:abstractNumId w:val="42"/>
  </w:num>
  <w:num w:numId="41">
    <w:abstractNumId w:val="17"/>
  </w:num>
  <w:num w:numId="42">
    <w:abstractNumId w:val="2"/>
  </w:num>
  <w:num w:numId="43">
    <w:abstractNumId w:val="16"/>
  </w:num>
  <w:num w:numId="44">
    <w:abstractNumId w:val="44"/>
  </w:num>
  <w:num w:numId="45">
    <w:abstractNumId w:val="41"/>
  </w:num>
  <w:num w:numId="46">
    <w:abstractNumId w:val="4"/>
  </w:num>
  <w:num w:numId="47">
    <w:abstractNumId w:val="8"/>
  </w:num>
  <w:num w:numId="48">
    <w:abstractNumId w:val="3"/>
  </w:num>
  <w:num w:numId="49">
    <w:abstractNumId w:val="48"/>
  </w:num>
  <w:num w:numId="50">
    <w:abstractNumId w:val="4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FD4"/>
    <w:rsid w:val="00000746"/>
    <w:rsid w:val="00000A05"/>
    <w:rsid w:val="00003A1B"/>
    <w:rsid w:val="0000718E"/>
    <w:rsid w:val="00010EC4"/>
    <w:rsid w:val="00012483"/>
    <w:rsid w:val="000125A1"/>
    <w:rsid w:val="00017231"/>
    <w:rsid w:val="000172EA"/>
    <w:rsid w:val="00020A7E"/>
    <w:rsid w:val="000248C7"/>
    <w:rsid w:val="00024CCA"/>
    <w:rsid w:val="0002614B"/>
    <w:rsid w:val="000279BA"/>
    <w:rsid w:val="0003164D"/>
    <w:rsid w:val="000319F8"/>
    <w:rsid w:val="00031AE1"/>
    <w:rsid w:val="0003237A"/>
    <w:rsid w:val="000326B7"/>
    <w:rsid w:val="00033B37"/>
    <w:rsid w:val="00035A3A"/>
    <w:rsid w:val="000374C4"/>
    <w:rsid w:val="00040006"/>
    <w:rsid w:val="00044FE9"/>
    <w:rsid w:val="00045A72"/>
    <w:rsid w:val="00045AC0"/>
    <w:rsid w:val="00045AE2"/>
    <w:rsid w:val="00046DFB"/>
    <w:rsid w:val="00055150"/>
    <w:rsid w:val="00055240"/>
    <w:rsid w:val="00056C88"/>
    <w:rsid w:val="00060081"/>
    <w:rsid w:val="0006184A"/>
    <w:rsid w:val="000669EF"/>
    <w:rsid w:val="00072429"/>
    <w:rsid w:val="00072B11"/>
    <w:rsid w:val="00073821"/>
    <w:rsid w:val="00074502"/>
    <w:rsid w:val="00080060"/>
    <w:rsid w:val="0008238D"/>
    <w:rsid w:val="00085BF2"/>
    <w:rsid w:val="00086B4D"/>
    <w:rsid w:val="00090CE0"/>
    <w:rsid w:val="00093219"/>
    <w:rsid w:val="000934B1"/>
    <w:rsid w:val="000945D5"/>
    <w:rsid w:val="000959BE"/>
    <w:rsid w:val="00095DE2"/>
    <w:rsid w:val="00096530"/>
    <w:rsid w:val="00097E35"/>
    <w:rsid w:val="000A0255"/>
    <w:rsid w:val="000A3AF1"/>
    <w:rsid w:val="000A600A"/>
    <w:rsid w:val="000A6CA2"/>
    <w:rsid w:val="000A7685"/>
    <w:rsid w:val="000B2BB5"/>
    <w:rsid w:val="000B2CF5"/>
    <w:rsid w:val="000B3128"/>
    <w:rsid w:val="000B5B64"/>
    <w:rsid w:val="000B6567"/>
    <w:rsid w:val="000B7A50"/>
    <w:rsid w:val="000C0E7B"/>
    <w:rsid w:val="000C1695"/>
    <w:rsid w:val="000C24A5"/>
    <w:rsid w:val="000C35E6"/>
    <w:rsid w:val="000C4057"/>
    <w:rsid w:val="000C5B55"/>
    <w:rsid w:val="000D70EB"/>
    <w:rsid w:val="000E1F90"/>
    <w:rsid w:val="000E2E21"/>
    <w:rsid w:val="000F1B12"/>
    <w:rsid w:val="000F2E2B"/>
    <w:rsid w:val="000F45AE"/>
    <w:rsid w:val="000F4CFD"/>
    <w:rsid w:val="000F6DC8"/>
    <w:rsid w:val="00100EF8"/>
    <w:rsid w:val="00101C9B"/>
    <w:rsid w:val="00104AB3"/>
    <w:rsid w:val="00104B31"/>
    <w:rsid w:val="0010521E"/>
    <w:rsid w:val="00105F14"/>
    <w:rsid w:val="0010636E"/>
    <w:rsid w:val="00107118"/>
    <w:rsid w:val="001150D3"/>
    <w:rsid w:val="00116504"/>
    <w:rsid w:val="00116AE8"/>
    <w:rsid w:val="0011792A"/>
    <w:rsid w:val="00117AB9"/>
    <w:rsid w:val="00124C3E"/>
    <w:rsid w:val="001300D7"/>
    <w:rsid w:val="00134711"/>
    <w:rsid w:val="00134CF8"/>
    <w:rsid w:val="00136CC3"/>
    <w:rsid w:val="00137657"/>
    <w:rsid w:val="001379E0"/>
    <w:rsid w:val="00142568"/>
    <w:rsid w:val="00142ADD"/>
    <w:rsid w:val="0014370B"/>
    <w:rsid w:val="00144AF8"/>
    <w:rsid w:val="00151EA1"/>
    <w:rsid w:val="00152ADE"/>
    <w:rsid w:val="00152F25"/>
    <w:rsid w:val="00154D55"/>
    <w:rsid w:val="00156397"/>
    <w:rsid w:val="001563DB"/>
    <w:rsid w:val="001625DC"/>
    <w:rsid w:val="00162DF2"/>
    <w:rsid w:val="001805C9"/>
    <w:rsid w:val="001822BA"/>
    <w:rsid w:val="00182FFE"/>
    <w:rsid w:val="001852BB"/>
    <w:rsid w:val="00190735"/>
    <w:rsid w:val="00193485"/>
    <w:rsid w:val="001945E2"/>
    <w:rsid w:val="0019574B"/>
    <w:rsid w:val="00196678"/>
    <w:rsid w:val="001A111C"/>
    <w:rsid w:val="001B21E3"/>
    <w:rsid w:val="001B2FA6"/>
    <w:rsid w:val="001B36C3"/>
    <w:rsid w:val="001C105A"/>
    <w:rsid w:val="001C120A"/>
    <w:rsid w:val="001C2E87"/>
    <w:rsid w:val="001C3342"/>
    <w:rsid w:val="001C5E03"/>
    <w:rsid w:val="001C78E5"/>
    <w:rsid w:val="001D095D"/>
    <w:rsid w:val="001D2BE9"/>
    <w:rsid w:val="001D31D5"/>
    <w:rsid w:val="001D50B9"/>
    <w:rsid w:val="001D6BE0"/>
    <w:rsid w:val="001D7488"/>
    <w:rsid w:val="001E4C16"/>
    <w:rsid w:val="001E5E4E"/>
    <w:rsid w:val="001F5D29"/>
    <w:rsid w:val="001F5F0D"/>
    <w:rsid w:val="001F6EF7"/>
    <w:rsid w:val="002020A2"/>
    <w:rsid w:val="00203B9A"/>
    <w:rsid w:val="00204ADB"/>
    <w:rsid w:val="00205B1F"/>
    <w:rsid w:val="0020790E"/>
    <w:rsid w:val="00207B2E"/>
    <w:rsid w:val="0021054F"/>
    <w:rsid w:val="00211DB4"/>
    <w:rsid w:val="002216C7"/>
    <w:rsid w:val="00224870"/>
    <w:rsid w:val="00224E15"/>
    <w:rsid w:val="002277B6"/>
    <w:rsid w:val="002358C9"/>
    <w:rsid w:val="00241489"/>
    <w:rsid w:val="00242EC6"/>
    <w:rsid w:val="0024427A"/>
    <w:rsid w:val="002446BD"/>
    <w:rsid w:val="002503DD"/>
    <w:rsid w:val="00250445"/>
    <w:rsid w:val="00251D35"/>
    <w:rsid w:val="00253CF8"/>
    <w:rsid w:val="00254631"/>
    <w:rsid w:val="00254DB2"/>
    <w:rsid w:val="00255339"/>
    <w:rsid w:val="002555F5"/>
    <w:rsid w:val="00255CC1"/>
    <w:rsid w:val="002613EF"/>
    <w:rsid w:val="00263FD4"/>
    <w:rsid w:val="0026426F"/>
    <w:rsid w:val="0026691C"/>
    <w:rsid w:val="0026776A"/>
    <w:rsid w:val="00270DE3"/>
    <w:rsid w:val="00271FFA"/>
    <w:rsid w:val="00274A89"/>
    <w:rsid w:val="00276CC7"/>
    <w:rsid w:val="00281F33"/>
    <w:rsid w:val="00287ACF"/>
    <w:rsid w:val="00287E7F"/>
    <w:rsid w:val="0029062E"/>
    <w:rsid w:val="00295D5E"/>
    <w:rsid w:val="00297060"/>
    <w:rsid w:val="00297E62"/>
    <w:rsid w:val="002A240B"/>
    <w:rsid w:val="002A3CFF"/>
    <w:rsid w:val="002A3F2A"/>
    <w:rsid w:val="002A4AB4"/>
    <w:rsid w:val="002A7589"/>
    <w:rsid w:val="002B26A3"/>
    <w:rsid w:val="002B4AF5"/>
    <w:rsid w:val="002B4E3E"/>
    <w:rsid w:val="002B5D49"/>
    <w:rsid w:val="002B7253"/>
    <w:rsid w:val="002B7846"/>
    <w:rsid w:val="002C1C89"/>
    <w:rsid w:val="002C60E0"/>
    <w:rsid w:val="002C62A6"/>
    <w:rsid w:val="002C65F7"/>
    <w:rsid w:val="002D3062"/>
    <w:rsid w:val="002D3AD5"/>
    <w:rsid w:val="002D73DB"/>
    <w:rsid w:val="002E077B"/>
    <w:rsid w:val="002E1B3A"/>
    <w:rsid w:val="002E48AA"/>
    <w:rsid w:val="002E7EAA"/>
    <w:rsid w:val="002F0C16"/>
    <w:rsid w:val="002F0CCD"/>
    <w:rsid w:val="002F115B"/>
    <w:rsid w:val="002F1941"/>
    <w:rsid w:val="002F3AC2"/>
    <w:rsid w:val="002F3BD9"/>
    <w:rsid w:val="002F4D12"/>
    <w:rsid w:val="002F5337"/>
    <w:rsid w:val="002F6324"/>
    <w:rsid w:val="002F7001"/>
    <w:rsid w:val="002F7672"/>
    <w:rsid w:val="00300B02"/>
    <w:rsid w:val="003030CA"/>
    <w:rsid w:val="00310FB6"/>
    <w:rsid w:val="00315F46"/>
    <w:rsid w:val="00317036"/>
    <w:rsid w:val="00320A1F"/>
    <w:rsid w:val="0032468C"/>
    <w:rsid w:val="003247B9"/>
    <w:rsid w:val="0032638F"/>
    <w:rsid w:val="00327109"/>
    <w:rsid w:val="00330B8F"/>
    <w:rsid w:val="003322CF"/>
    <w:rsid w:val="00332B47"/>
    <w:rsid w:val="003338D8"/>
    <w:rsid w:val="00334854"/>
    <w:rsid w:val="00337C0C"/>
    <w:rsid w:val="003406F2"/>
    <w:rsid w:val="00343692"/>
    <w:rsid w:val="00344313"/>
    <w:rsid w:val="00347F3E"/>
    <w:rsid w:val="00352A95"/>
    <w:rsid w:val="003558EA"/>
    <w:rsid w:val="003563C2"/>
    <w:rsid w:val="00361B0C"/>
    <w:rsid w:val="00365447"/>
    <w:rsid w:val="003656E7"/>
    <w:rsid w:val="0036578D"/>
    <w:rsid w:val="0036784B"/>
    <w:rsid w:val="0037249A"/>
    <w:rsid w:val="00374335"/>
    <w:rsid w:val="0037643C"/>
    <w:rsid w:val="00377409"/>
    <w:rsid w:val="003802D3"/>
    <w:rsid w:val="003807ED"/>
    <w:rsid w:val="00380F6C"/>
    <w:rsid w:val="003816FA"/>
    <w:rsid w:val="0038295E"/>
    <w:rsid w:val="00390F7C"/>
    <w:rsid w:val="00391051"/>
    <w:rsid w:val="00392357"/>
    <w:rsid w:val="00392902"/>
    <w:rsid w:val="00394582"/>
    <w:rsid w:val="00394945"/>
    <w:rsid w:val="00394C9A"/>
    <w:rsid w:val="003A0F85"/>
    <w:rsid w:val="003A3473"/>
    <w:rsid w:val="003A3D05"/>
    <w:rsid w:val="003A4D47"/>
    <w:rsid w:val="003A5162"/>
    <w:rsid w:val="003A6864"/>
    <w:rsid w:val="003A7C19"/>
    <w:rsid w:val="003B1A8C"/>
    <w:rsid w:val="003B1D34"/>
    <w:rsid w:val="003C20BE"/>
    <w:rsid w:val="003C570C"/>
    <w:rsid w:val="003C7F47"/>
    <w:rsid w:val="003D1BB6"/>
    <w:rsid w:val="003D3D6F"/>
    <w:rsid w:val="003E0692"/>
    <w:rsid w:val="003E2429"/>
    <w:rsid w:val="003E5E2C"/>
    <w:rsid w:val="003E5ED4"/>
    <w:rsid w:val="003F006E"/>
    <w:rsid w:val="003F18E5"/>
    <w:rsid w:val="003F2DC1"/>
    <w:rsid w:val="003F7A42"/>
    <w:rsid w:val="003F7B0E"/>
    <w:rsid w:val="00400A3B"/>
    <w:rsid w:val="00400B26"/>
    <w:rsid w:val="00401118"/>
    <w:rsid w:val="0040234F"/>
    <w:rsid w:val="00402D04"/>
    <w:rsid w:val="004058D6"/>
    <w:rsid w:val="0041296B"/>
    <w:rsid w:val="004155ED"/>
    <w:rsid w:val="00416208"/>
    <w:rsid w:val="00417623"/>
    <w:rsid w:val="0042162D"/>
    <w:rsid w:val="0042320A"/>
    <w:rsid w:val="00426CF4"/>
    <w:rsid w:val="00433074"/>
    <w:rsid w:val="004334DC"/>
    <w:rsid w:val="00434EFD"/>
    <w:rsid w:val="004368AF"/>
    <w:rsid w:val="0043735D"/>
    <w:rsid w:val="004373EF"/>
    <w:rsid w:val="00440613"/>
    <w:rsid w:val="00441DF7"/>
    <w:rsid w:val="00442941"/>
    <w:rsid w:val="00445D51"/>
    <w:rsid w:val="00450131"/>
    <w:rsid w:val="004527BD"/>
    <w:rsid w:val="00454482"/>
    <w:rsid w:val="00455072"/>
    <w:rsid w:val="00455290"/>
    <w:rsid w:val="0045633C"/>
    <w:rsid w:val="00460814"/>
    <w:rsid w:val="00460890"/>
    <w:rsid w:val="00460D62"/>
    <w:rsid w:val="00461561"/>
    <w:rsid w:val="004664FD"/>
    <w:rsid w:val="004665D3"/>
    <w:rsid w:val="004742F2"/>
    <w:rsid w:val="00474738"/>
    <w:rsid w:val="00474D8C"/>
    <w:rsid w:val="00475075"/>
    <w:rsid w:val="004763BD"/>
    <w:rsid w:val="00477B30"/>
    <w:rsid w:val="00481BFA"/>
    <w:rsid w:val="00483FA4"/>
    <w:rsid w:val="00485A72"/>
    <w:rsid w:val="00487E64"/>
    <w:rsid w:val="00492475"/>
    <w:rsid w:val="004948E9"/>
    <w:rsid w:val="0049692F"/>
    <w:rsid w:val="004A0085"/>
    <w:rsid w:val="004A24EF"/>
    <w:rsid w:val="004A38D7"/>
    <w:rsid w:val="004A4B8E"/>
    <w:rsid w:val="004A5CEE"/>
    <w:rsid w:val="004A76F6"/>
    <w:rsid w:val="004B7045"/>
    <w:rsid w:val="004B79F9"/>
    <w:rsid w:val="004C2E61"/>
    <w:rsid w:val="004C6F59"/>
    <w:rsid w:val="004C74F4"/>
    <w:rsid w:val="004D2445"/>
    <w:rsid w:val="004D53CE"/>
    <w:rsid w:val="004D55F6"/>
    <w:rsid w:val="004D5739"/>
    <w:rsid w:val="004D7839"/>
    <w:rsid w:val="004E0712"/>
    <w:rsid w:val="004E1F7C"/>
    <w:rsid w:val="004E2B6E"/>
    <w:rsid w:val="004E56B3"/>
    <w:rsid w:val="004F1C39"/>
    <w:rsid w:val="004F3B3D"/>
    <w:rsid w:val="004F5E02"/>
    <w:rsid w:val="00506E2D"/>
    <w:rsid w:val="005078B5"/>
    <w:rsid w:val="005113CC"/>
    <w:rsid w:val="0051221B"/>
    <w:rsid w:val="00513CCC"/>
    <w:rsid w:val="0052052D"/>
    <w:rsid w:val="0052347C"/>
    <w:rsid w:val="00524C2B"/>
    <w:rsid w:val="00527EB1"/>
    <w:rsid w:val="00531439"/>
    <w:rsid w:val="005319B0"/>
    <w:rsid w:val="0053451E"/>
    <w:rsid w:val="00535410"/>
    <w:rsid w:val="00535AFD"/>
    <w:rsid w:val="00535EF8"/>
    <w:rsid w:val="00536C65"/>
    <w:rsid w:val="00542719"/>
    <w:rsid w:val="00542C4E"/>
    <w:rsid w:val="0054349B"/>
    <w:rsid w:val="00543FFD"/>
    <w:rsid w:val="00545CF4"/>
    <w:rsid w:val="005545A9"/>
    <w:rsid w:val="00555021"/>
    <w:rsid w:val="00556F3F"/>
    <w:rsid w:val="00557072"/>
    <w:rsid w:val="00561C3B"/>
    <w:rsid w:val="00563A29"/>
    <w:rsid w:val="00565406"/>
    <w:rsid w:val="00565A0C"/>
    <w:rsid w:val="00575C14"/>
    <w:rsid w:val="005763E8"/>
    <w:rsid w:val="00576B14"/>
    <w:rsid w:val="0057745C"/>
    <w:rsid w:val="00581D44"/>
    <w:rsid w:val="00585F5A"/>
    <w:rsid w:val="005869DC"/>
    <w:rsid w:val="00586C5E"/>
    <w:rsid w:val="0059324C"/>
    <w:rsid w:val="00593D37"/>
    <w:rsid w:val="00594B5B"/>
    <w:rsid w:val="00594C1E"/>
    <w:rsid w:val="00595C6F"/>
    <w:rsid w:val="0059691A"/>
    <w:rsid w:val="005A140D"/>
    <w:rsid w:val="005A3891"/>
    <w:rsid w:val="005A4D5B"/>
    <w:rsid w:val="005A6DF5"/>
    <w:rsid w:val="005B24A1"/>
    <w:rsid w:val="005B6480"/>
    <w:rsid w:val="005B6CA0"/>
    <w:rsid w:val="005C48CB"/>
    <w:rsid w:val="005D34F4"/>
    <w:rsid w:val="005D5146"/>
    <w:rsid w:val="005D568F"/>
    <w:rsid w:val="005D581E"/>
    <w:rsid w:val="005E2DDD"/>
    <w:rsid w:val="005E4EE0"/>
    <w:rsid w:val="005E61D0"/>
    <w:rsid w:val="005E7AE3"/>
    <w:rsid w:val="005F052B"/>
    <w:rsid w:val="005F0900"/>
    <w:rsid w:val="005F0D5C"/>
    <w:rsid w:val="005F1867"/>
    <w:rsid w:val="005F5E5A"/>
    <w:rsid w:val="00600573"/>
    <w:rsid w:val="006008EC"/>
    <w:rsid w:val="006009F6"/>
    <w:rsid w:val="00604AAD"/>
    <w:rsid w:val="0061352E"/>
    <w:rsid w:val="006146D8"/>
    <w:rsid w:val="006150EF"/>
    <w:rsid w:val="006163DF"/>
    <w:rsid w:val="006168A8"/>
    <w:rsid w:val="00617EC6"/>
    <w:rsid w:val="006208E0"/>
    <w:rsid w:val="0062169C"/>
    <w:rsid w:val="006218A3"/>
    <w:rsid w:val="006223D4"/>
    <w:rsid w:val="00622BEC"/>
    <w:rsid w:val="00625F3F"/>
    <w:rsid w:val="006301E7"/>
    <w:rsid w:val="006320A9"/>
    <w:rsid w:val="006321F5"/>
    <w:rsid w:val="00634546"/>
    <w:rsid w:val="00634682"/>
    <w:rsid w:val="0063726C"/>
    <w:rsid w:val="0064639F"/>
    <w:rsid w:val="00647644"/>
    <w:rsid w:val="00650371"/>
    <w:rsid w:val="0065096E"/>
    <w:rsid w:val="00652351"/>
    <w:rsid w:val="0065510C"/>
    <w:rsid w:val="006553E0"/>
    <w:rsid w:val="00660FEE"/>
    <w:rsid w:val="0066175F"/>
    <w:rsid w:val="00661E9B"/>
    <w:rsid w:val="00661FFD"/>
    <w:rsid w:val="00674F63"/>
    <w:rsid w:val="006753E4"/>
    <w:rsid w:val="00677CDF"/>
    <w:rsid w:val="00680D4B"/>
    <w:rsid w:val="0068114C"/>
    <w:rsid w:val="0068687B"/>
    <w:rsid w:val="00694550"/>
    <w:rsid w:val="00696CAA"/>
    <w:rsid w:val="006A0E94"/>
    <w:rsid w:val="006A217A"/>
    <w:rsid w:val="006A2506"/>
    <w:rsid w:val="006A4FEC"/>
    <w:rsid w:val="006A7F34"/>
    <w:rsid w:val="006B0979"/>
    <w:rsid w:val="006B5D78"/>
    <w:rsid w:val="006B6182"/>
    <w:rsid w:val="006C010A"/>
    <w:rsid w:val="006C14BF"/>
    <w:rsid w:val="006C1DF8"/>
    <w:rsid w:val="006C1ED0"/>
    <w:rsid w:val="006C2997"/>
    <w:rsid w:val="006C3588"/>
    <w:rsid w:val="006C5C4A"/>
    <w:rsid w:val="006C63D6"/>
    <w:rsid w:val="006C669D"/>
    <w:rsid w:val="006C6BFB"/>
    <w:rsid w:val="006D2838"/>
    <w:rsid w:val="006D4D20"/>
    <w:rsid w:val="006D53A1"/>
    <w:rsid w:val="006E22AC"/>
    <w:rsid w:val="006E295E"/>
    <w:rsid w:val="006E3670"/>
    <w:rsid w:val="006E4324"/>
    <w:rsid w:val="006E4DB0"/>
    <w:rsid w:val="006E532B"/>
    <w:rsid w:val="006F1029"/>
    <w:rsid w:val="006F6AD2"/>
    <w:rsid w:val="006F7294"/>
    <w:rsid w:val="0070321E"/>
    <w:rsid w:val="00703F4A"/>
    <w:rsid w:val="007136E8"/>
    <w:rsid w:val="007162FC"/>
    <w:rsid w:val="00724A0A"/>
    <w:rsid w:val="00730AB4"/>
    <w:rsid w:val="00730F77"/>
    <w:rsid w:val="007334EA"/>
    <w:rsid w:val="0073373B"/>
    <w:rsid w:val="00735184"/>
    <w:rsid w:val="00735283"/>
    <w:rsid w:val="007369DA"/>
    <w:rsid w:val="00736E68"/>
    <w:rsid w:val="00740467"/>
    <w:rsid w:val="007454DA"/>
    <w:rsid w:val="00746EDA"/>
    <w:rsid w:val="00752B31"/>
    <w:rsid w:val="00753213"/>
    <w:rsid w:val="00753BCC"/>
    <w:rsid w:val="00754203"/>
    <w:rsid w:val="00755277"/>
    <w:rsid w:val="007557B5"/>
    <w:rsid w:val="00755BCE"/>
    <w:rsid w:val="00763431"/>
    <w:rsid w:val="00770DE9"/>
    <w:rsid w:val="00771F86"/>
    <w:rsid w:val="00772833"/>
    <w:rsid w:val="00772AF3"/>
    <w:rsid w:val="0077442F"/>
    <w:rsid w:val="00782C1E"/>
    <w:rsid w:val="00783349"/>
    <w:rsid w:val="007837EB"/>
    <w:rsid w:val="00785987"/>
    <w:rsid w:val="007A034F"/>
    <w:rsid w:val="007A1946"/>
    <w:rsid w:val="007A3D9F"/>
    <w:rsid w:val="007A4335"/>
    <w:rsid w:val="007A50AC"/>
    <w:rsid w:val="007A7FA5"/>
    <w:rsid w:val="007B2442"/>
    <w:rsid w:val="007B3C89"/>
    <w:rsid w:val="007B733E"/>
    <w:rsid w:val="007C6682"/>
    <w:rsid w:val="007C6743"/>
    <w:rsid w:val="007C7A6D"/>
    <w:rsid w:val="007D049A"/>
    <w:rsid w:val="007D0D36"/>
    <w:rsid w:val="007D58BB"/>
    <w:rsid w:val="007E1211"/>
    <w:rsid w:val="007E4B86"/>
    <w:rsid w:val="007F1CFB"/>
    <w:rsid w:val="007F28B6"/>
    <w:rsid w:val="007F5DDB"/>
    <w:rsid w:val="007F60CE"/>
    <w:rsid w:val="00800B69"/>
    <w:rsid w:val="00800CC4"/>
    <w:rsid w:val="00802D93"/>
    <w:rsid w:val="00804098"/>
    <w:rsid w:val="00806385"/>
    <w:rsid w:val="008068AC"/>
    <w:rsid w:val="0080752F"/>
    <w:rsid w:val="00812673"/>
    <w:rsid w:val="008148A1"/>
    <w:rsid w:val="00815BCE"/>
    <w:rsid w:val="00820943"/>
    <w:rsid w:val="00821848"/>
    <w:rsid w:val="008228F2"/>
    <w:rsid w:val="00824FC7"/>
    <w:rsid w:val="00825DA0"/>
    <w:rsid w:val="00825E3D"/>
    <w:rsid w:val="0082610F"/>
    <w:rsid w:val="00827C79"/>
    <w:rsid w:val="008307FD"/>
    <w:rsid w:val="00832E1D"/>
    <w:rsid w:val="00833E86"/>
    <w:rsid w:val="00834BD7"/>
    <w:rsid w:val="00834E77"/>
    <w:rsid w:val="00836A56"/>
    <w:rsid w:val="008375F2"/>
    <w:rsid w:val="00837FCC"/>
    <w:rsid w:val="00847266"/>
    <w:rsid w:val="008543A2"/>
    <w:rsid w:val="0085561B"/>
    <w:rsid w:val="00856E9A"/>
    <w:rsid w:val="008575EB"/>
    <w:rsid w:val="00860709"/>
    <w:rsid w:val="00862AFD"/>
    <w:rsid w:val="00865DC6"/>
    <w:rsid w:val="0086671B"/>
    <w:rsid w:val="0086741A"/>
    <w:rsid w:val="00874F8C"/>
    <w:rsid w:val="00884D8E"/>
    <w:rsid w:val="00886FF0"/>
    <w:rsid w:val="00893B0B"/>
    <w:rsid w:val="008976E8"/>
    <w:rsid w:val="00897AE0"/>
    <w:rsid w:val="008A0C11"/>
    <w:rsid w:val="008A2389"/>
    <w:rsid w:val="008A2542"/>
    <w:rsid w:val="008A48B3"/>
    <w:rsid w:val="008A4F95"/>
    <w:rsid w:val="008A5C78"/>
    <w:rsid w:val="008B2981"/>
    <w:rsid w:val="008B5A83"/>
    <w:rsid w:val="008B613B"/>
    <w:rsid w:val="008B6227"/>
    <w:rsid w:val="008B6C24"/>
    <w:rsid w:val="008B756C"/>
    <w:rsid w:val="008C543E"/>
    <w:rsid w:val="008C7441"/>
    <w:rsid w:val="008D0447"/>
    <w:rsid w:val="008D15D3"/>
    <w:rsid w:val="008D2825"/>
    <w:rsid w:val="008D2FF2"/>
    <w:rsid w:val="008D482A"/>
    <w:rsid w:val="008D550C"/>
    <w:rsid w:val="008E4AE2"/>
    <w:rsid w:val="008E6101"/>
    <w:rsid w:val="008E6B7E"/>
    <w:rsid w:val="008E7019"/>
    <w:rsid w:val="008F15AB"/>
    <w:rsid w:val="008F48B7"/>
    <w:rsid w:val="008F7ED9"/>
    <w:rsid w:val="0090015B"/>
    <w:rsid w:val="0091031E"/>
    <w:rsid w:val="009128A1"/>
    <w:rsid w:val="00915AC1"/>
    <w:rsid w:val="0092407A"/>
    <w:rsid w:val="00927917"/>
    <w:rsid w:val="0093104F"/>
    <w:rsid w:val="00943416"/>
    <w:rsid w:val="00944D5D"/>
    <w:rsid w:val="009451E9"/>
    <w:rsid w:val="00950164"/>
    <w:rsid w:val="009511E3"/>
    <w:rsid w:val="00951E21"/>
    <w:rsid w:val="009546AB"/>
    <w:rsid w:val="00962984"/>
    <w:rsid w:val="009645B4"/>
    <w:rsid w:val="0096550F"/>
    <w:rsid w:val="00967D31"/>
    <w:rsid w:val="0097432A"/>
    <w:rsid w:val="009754FA"/>
    <w:rsid w:val="00976BAF"/>
    <w:rsid w:val="00982B94"/>
    <w:rsid w:val="00986C5F"/>
    <w:rsid w:val="00987D55"/>
    <w:rsid w:val="00993C75"/>
    <w:rsid w:val="00994244"/>
    <w:rsid w:val="00994615"/>
    <w:rsid w:val="00995AC5"/>
    <w:rsid w:val="00996D47"/>
    <w:rsid w:val="00997756"/>
    <w:rsid w:val="009A15EF"/>
    <w:rsid w:val="009A6A91"/>
    <w:rsid w:val="009B1595"/>
    <w:rsid w:val="009B1BAC"/>
    <w:rsid w:val="009B3676"/>
    <w:rsid w:val="009B3EC4"/>
    <w:rsid w:val="009B56A1"/>
    <w:rsid w:val="009B6997"/>
    <w:rsid w:val="009C1384"/>
    <w:rsid w:val="009C2C22"/>
    <w:rsid w:val="009C512E"/>
    <w:rsid w:val="009C7BCA"/>
    <w:rsid w:val="009C7C15"/>
    <w:rsid w:val="009D2E07"/>
    <w:rsid w:val="009E00A8"/>
    <w:rsid w:val="009E0562"/>
    <w:rsid w:val="009E1AC3"/>
    <w:rsid w:val="009E612F"/>
    <w:rsid w:val="00A00D77"/>
    <w:rsid w:val="00A01B30"/>
    <w:rsid w:val="00A01D97"/>
    <w:rsid w:val="00A030B6"/>
    <w:rsid w:val="00A05E90"/>
    <w:rsid w:val="00A062A6"/>
    <w:rsid w:val="00A1446B"/>
    <w:rsid w:val="00A1618A"/>
    <w:rsid w:val="00A224AC"/>
    <w:rsid w:val="00A23979"/>
    <w:rsid w:val="00A242E5"/>
    <w:rsid w:val="00A258B2"/>
    <w:rsid w:val="00A278C8"/>
    <w:rsid w:val="00A30E2A"/>
    <w:rsid w:val="00A3201D"/>
    <w:rsid w:val="00A35E92"/>
    <w:rsid w:val="00A36E59"/>
    <w:rsid w:val="00A41B84"/>
    <w:rsid w:val="00A424B5"/>
    <w:rsid w:val="00A4502C"/>
    <w:rsid w:val="00A51DC3"/>
    <w:rsid w:val="00A53F7E"/>
    <w:rsid w:val="00A659F4"/>
    <w:rsid w:val="00A700A4"/>
    <w:rsid w:val="00A700B1"/>
    <w:rsid w:val="00A70216"/>
    <w:rsid w:val="00A7155F"/>
    <w:rsid w:val="00A71655"/>
    <w:rsid w:val="00A74785"/>
    <w:rsid w:val="00A804A7"/>
    <w:rsid w:val="00A83B8F"/>
    <w:rsid w:val="00A879A7"/>
    <w:rsid w:val="00A91137"/>
    <w:rsid w:val="00A9393B"/>
    <w:rsid w:val="00A93A06"/>
    <w:rsid w:val="00A95F1E"/>
    <w:rsid w:val="00A96FBF"/>
    <w:rsid w:val="00AA06B1"/>
    <w:rsid w:val="00AA4C1A"/>
    <w:rsid w:val="00AA519F"/>
    <w:rsid w:val="00AA5960"/>
    <w:rsid w:val="00AA6640"/>
    <w:rsid w:val="00AA7636"/>
    <w:rsid w:val="00AB27BC"/>
    <w:rsid w:val="00AB2882"/>
    <w:rsid w:val="00AB4009"/>
    <w:rsid w:val="00AC256D"/>
    <w:rsid w:val="00AD3446"/>
    <w:rsid w:val="00AD4020"/>
    <w:rsid w:val="00AD4640"/>
    <w:rsid w:val="00AD53A8"/>
    <w:rsid w:val="00AD57EE"/>
    <w:rsid w:val="00AE061A"/>
    <w:rsid w:val="00AE63F4"/>
    <w:rsid w:val="00AF231C"/>
    <w:rsid w:val="00AF5B6F"/>
    <w:rsid w:val="00AF6879"/>
    <w:rsid w:val="00B03BFF"/>
    <w:rsid w:val="00B05EE1"/>
    <w:rsid w:val="00B10CAE"/>
    <w:rsid w:val="00B2132E"/>
    <w:rsid w:val="00B2168B"/>
    <w:rsid w:val="00B21A65"/>
    <w:rsid w:val="00B25E71"/>
    <w:rsid w:val="00B268F8"/>
    <w:rsid w:val="00B27747"/>
    <w:rsid w:val="00B349A1"/>
    <w:rsid w:val="00B36151"/>
    <w:rsid w:val="00B37169"/>
    <w:rsid w:val="00B47030"/>
    <w:rsid w:val="00B5053C"/>
    <w:rsid w:val="00B508F2"/>
    <w:rsid w:val="00B5367D"/>
    <w:rsid w:val="00B56A15"/>
    <w:rsid w:val="00B56ACB"/>
    <w:rsid w:val="00B6092E"/>
    <w:rsid w:val="00B612EB"/>
    <w:rsid w:val="00B7235D"/>
    <w:rsid w:val="00B7294C"/>
    <w:rsid w:val="00B72B25"/>
    <w:rsid w:val="00B73D4B"/>
    <w:rsid w:val="00B748F4"/>
    <w:rsid w:val="00B74F65"/>
    <w:rsid w:val="00B758BC"/>
    <w:rsid w:val="00B81F5B"/>
    <w:rsid w:val="00B8244F"/>
    <w:rsid w:val="00B84401"/>
    <w:rsid w:val="00B87A92"/>
    <w:rsid w:val="00B9162D"/>
    <w:rsid w:val="00B9182C"/>
    <w:rsid w:val="00B97AB3"/>
    <w:rsid w:val="00BA07B0"/>
    <w:rsid w:val="00BA1B84"/>
    <w:rsid w:val="00BA1C7D"/>
    <w:rsid w:val="00BA1D86"/>
    <w:rsid w:val="00BA6F7C"/>
    <w:rsid w:val="00BB7A3D"/>
    <w:rsid w:val="00BC43F1"/>
    <w:rsid w:val="00BC5379"/>
    <w:rsid w:val="00BD0AF6"/>
    <w:rsid w:val="00BD1EA4"/>
    <w:rsid w:val="00BD3C52"/>
    <w:rsid w:val="00BE1818"/>
    <w:rsid w:val="00BE246A"/>
    <w:rsid w:val="00BE4AB8"/>
    <w:rsid w:val="00BE590E"/>
    <w:rsid w:val="00BF0025"/>
    <w:rsid w:val="00BF03EF"/>
    <w:rsid w:val="00BF0500"/>
    <w:rsid w:val="00BF060B"/>
    <w:rsid w:val="00BF08BA"/>
    <w:rsid w:val="00BF17EA"/>
    <w:rsid w:val="00BF1A15"/>
    <w:rsid w:val="00BF27C5"/>
    <w:rsid w:val="00BF310E"/>
    <w:rsid w:val="00C001AF"/>
    <w:rsid w:val="00C01769"/>
    <w:rsid w:val="00C0470F"/>
    <w:rsid w:val="00C04E67"/>
    <w:rsid w:val="00C06250"/>
    <w:rsid w:val="00C1096C"/>
    <w:rsid w:val="00C12DA1"/>
    <w:rsid w:val="00C12FB0"/>
    <w:rsid w:val="00C215C8"/>
    <w:rsid w:val="00C21822"/>
    <w:rsid w:val="00C21ED5"/>
    <w:rsid w:val="00C25278"/>
    <w:rsid w:val="00C35243"/>
    <w:rsid w:val="00C35A59"/>
    <w:rsid w:val="00C37545"/>
    <w:rsid w:val="00C37DEE"/>
    <w:rsid w:val="00C4088C"/>
    <w:rsid w:val="00C422CC"/>
    <w:rsid w:val="00C454C3"/>
    <w:rsid w:val="00C45FB7"/>
    <w:rsid w:val="00C46862"/>
    <w:rsid w:val="00C475ED"/>
    <w:rsid w:val="00C47EE0"/>
    <w:rsid w:val="00C55A8C"/>
    <w:rsid w:val="00C60235"/>
    <w:rsid w:val="00C620D7"/>
    <w:rsid w:val="00C6258A"/>
    <w:rsid w:val="00C6301E"/>
    <w:rsid w:val="00C636A9"/>
    <w:rsid w:val="00C656DC"/>
    <w:rsid w:val="00C659C0"/>
    <w:rsid w:val="00C6647E"/>
    <w:rsid w:val="00C66733"/>
    <w:rsid w:val="00C67CA8"/>
    <w:rsid w:val="00C700DF"/>
    <w:rsid w:val="00C7011E"/>
    <w:rsid w:val="00C704E1"/>
    <w:rsid w:val="00C70770"/>
    <w:rsid w:val="00C7541F"/>
    <w:rsid w:val="00C77BE9"/>
    <w:rsid w:val="00C84AB1"/>
    <w:rsid w:val="00C84E58"/>
    <w:rsid w:val="00C871F2"/>
    <w:rsid w:val="00C87A81"/>
    <w:rsid w:val="00C9300D"/>
    <w:rsid w:val="00C95E0A"/>
    <w:rsid w:val="00C967E7"/>
    <w:rsid w:val="00CA1D38"/>
    <w:rsid w:val="00CA43F7"/>
    <w:rsid w:val="00CA4CDE"/>
    <w:rsid w:val="00CA4DB6"/>
    <w:rsid w:val="00CA5BA7"/>
    <w:rsid w:val="00CA6085"/>
    <w:rsid w:val="00CB068F"/>
    <w:rsid w:val="00CB4298"/>
    <w:rsid w:val="00CB64B8"/>
    <w:rsid w:val="00CB6DF6"/>
    <w:rsid w:val="00CD2659"/>
    <w:rsid w:val="00CD5435"/>
    <w:rsid w:val="00CD60F2"/>
    <w:rsid w:val="00CD751B"/>
    <w:rsid w:val="00CD7E59"/>
    <w:rsid w:val="00CE0DA0"/>
    <w:rsid w:val="00CE1EA8"/>
    <w:rsid w:val="00CE2CBB"/>
    <w:rsid w:val="00CE2FAD"/>
    <w:rsid w:val="00CE4B3A"/>
    <w:rsid w:val="00CE58B6"/>
    <w:rsid w:val="00CE742C"/>
    <w:rsid w:val="00CF0C78"/>
    <w:rsid w:val="00CF0D21"/>
    <w:rsid w:val="00CF204A"/>
    <w:rsid w:val="00CF41D3"/>
    <w:rsid w:val="00CF5B73"/>
    <w:rsid w:val="00CF68DC"/>
    <w:rsid w:val="00D03B28"/>
    <w:rsid w:val="00D060ED"/>
    <w:rsid w:val="00D06BA6"/>
    <w:rsid w:val="00D07231"/>
    <w:rsid w:val="00D10E85"/>
    <w:rsid w:val="00D1165B"/>
    <w:rsid w:val="00D131B7"/>
    <w:rsid w:val="00D146F3"/>
    <w:rsid w:val="00D23392"/>
    <w:rsid w:val="00D26213"/>
    <w:rsid w:val="00D265D6"/>
    <w:rsid w:val="00D26DCD"/>
    <w:rsid w:val="00D26F39"/>
    <w:rsid w:val="00D27FAE"/>
    <w:rsid w:val="00D31C5A"/>
    <w:rsid w:val="00D34006"/>
    <w:rsid w:val="00D358F3"/>
    <w:rsid w:val="00D367B8"/>
    <w:rsid w:val="00D372D5"/>
    <w:rsid w:val="00D41033"/>
    <w:rsid w:val="00D42C3A"/>
    <w:rsid w:val="00D452D5"/>
    <w:rsid w:val="00D47D14"/>
    <w:rsid w:val="00D51758"/>
    <w:rsid w:val="00D5520A"/>
    <w:rsid w:val="00D55A04"/>
    <w:rsid w:val="00D564B5"/>
    <w:rsid w:val="00D62B33"/>
    <w:rsid w:val="00D6379B"/>
    <w:rsid w:val="00D66B08"/>
    <w:rsid w:val="00D719AC"/>
    <w:rsid w:val="00D73CC1"/>
    <w:rsid w:val="00D7421F"/>
    <w:rsid w:val="00D7715B"/>
    <w:rsid w:val="00D77E2D"/>
    <w:rsid w:val="00D80B24"/>
    <w:rsid w:val="00D8387F"/>
    <w:rsid w:val="00D861E3"/>
    <w:rsid w:val="00D9064D"/>
    <w:rsid w:val="00D909D6"/>
    <w:rsid w:val="00D920E9"/>
    <w:rsid w:val="00D940A6"/>
    <w:rsid w:val="00D94E4F"/>
    <w:rsid w:val="00D95DD8"/>
    <w:rsid w:val="00DA1642"/>
    <w:rsid w:val="00DA176B"/>
    <w:rsid w:val="00DA4138"/>
    <w:rsid w:val="00DA44A3"/>
    <w:rsid w:val="00DA4A58"/>
    <w:rsid w:val="00DA4F72"/>
    <w:rsid w:val="00DA553A"/>
    <w:rsid w:val="00DA55F9"/>
    <w:rsid w:val="00DA75DB"/>
    <w:rsid w:val="00DB1228"/>
    <w:rsid w:val="00DB2484"/>
    <w:rsid w:val="00DB6E47"/>
    <w:rsid w:val="00DB79B0"/>
    <w:rsid w:val="00DC12EB"/>
    <w:rsid w:val="00DC32F3"/>
    <w:rsid w:val="00DC389A"/>
    <w:rsid w:val="00DC423E"/>
    <w:rsid w:val="00DD3506"/>
    <w:rsid w:val="00DD4F31"/>
    <w:rsid w:val="00DE2C37"/>
    <w:rsid w:val="00DE4818"/>
    <w:rsid w:val="00DE4A89"/>
    <w:rsid w:val="00DE6BCA"/>
    <w:rsid w:val="00DE7CE3"/>
    <w:rsid w:val="00DF0F2B"/>
    <w:rsid w:val="00DF2464"/>
    <w:rsid w:val="00DF2554"/>
    <w:rsid w:val="00DF269B"/>
    <w:rsid w:val="00DF2AAF"/>
    <w:rsid w:val="00DF437E"/>
    <w:rsid w:val="00DF7067"/>
    <w:rsid w:val="00E0022B"/>
    <w:rsid w:val="00E02A9B"/>
    <w:rsid w:val="00E03344"/>
    <w:rsid w:val="00E04772"/>
    <w:rsid w:val="00E06068"/>
    <w:rsid w:val="00E064BB"/>
    <w:rsid w:val="00E06D22"/>
    <w:rsid w:val="00E0794C"/>
    <w:rsid w:val="00E11014"/>
    <w:rsid w:val="00E15521"/>
    <w:rsid w:val="00E15DF6"/>
    <w:rsid w:val="00E271D2"/>
    <w:rsid w:val="00E27538"/>
    <w:rsid w:val="00E348BC"/>
    <w:rsid w:val="00E36AEC"/>
    <w:rsid w:val="00E372FF"/>
    <w:rsid w:val="00E43656"/>
    <w:rsid w:val="00E4398C"/>
    <w:rsid w:val="00E43AC0"/>
    <w:rsid w:val="00E46ADF"/>
    <w:rsid w:val="00E51D20"/>
    <w:rsid w:val="00E52027"/>
    <w:rsid w:val="00E5696C"/>
    <w:rsid w:val="00E60C79"/>
    <w:rsid w:val="00E63CB7"/>
    <w:rsid w:val="00E66CFF"/>
    <w:rsid w:val="00E70130"/>
    <w:rsid w:val="00E71BAC"/>
    <w:rsid w:val="00E76BED"/>
    <w:rsid w:val="00E83C73"/>
    <w:rsid w:val="00E846BA"/>
    <w:rsid w:val="00E853B9"/>
    <w:rsid w:val="00E8626F"/>
    <w:rsid w:val="00E90D90"/>
    <w:rsid w:val="00E9273D"/>
    <w:rsid w:val="00E9333F"/>
    <w:rsid w:val="00E94D3A"/>
    <w:rsid w:val="00E95EA7"/>
    <w:rsid w:val="00E975C4"/>
    <w:rsid w:val="00EA4E34"/>
    <w:rsid w:val="00EB0A2A"/>
    <w:rsid w:val="00EB2FDC"/>
    <w:rsid w:val="00EB4A51"/>
    <w:rsid w:val="00EB58EF"/>
    <w:rsid w:val="00EB75BF"/>
    <w:rsid w:val="00EB78F0"/>
    <w:rsid w:val="00EC0DC1"/>
    <w:rsid w:val="00EC15C7"/>
    <w:rsid w:val="00EC513E"/>
    <w:rsid w:val="00EC5DE3"/>
    <w:rsid w:val="00ED5CFE"/>
    <w:rsid w:val="00ED62EF"/>
    <w:rsid w:val="00ED6DAA"/>
    <w:rsid w:val="00ED6EBA"/>
    <w:rsid w:val="00ED75F0"/>
    <w:rsid w:val="00ED77BF"/>
    <w:rsid w:val="00ED7F05"/>
    <w:rsid w:val="00EE0611"/>
    <w:rsid w:val="00EE696C"/>
    <w:rsid w:val="00EE73A1"/>
    <w:rsid w:val="00EF3243"/>
    <w:rsid w:val="00EF33A0"/>
    <w:rsid w:val="00EF36C3"/>
    <w:rsid w:val="00EF62D5"/>
    <w:rsid w:val="00EF63A1"/>
    <w:rsid w:val="00F000EA"/>
    <w:rsid w:val="00F00E54"/>
    <w:rsid w:val="00F038D7"/>
    <w:rsid w:val="00F03A81"/>
    <w:rsid w:val="00F05718"/>
    <w:rsid w:val="00F059F8"/>
    <w:rsid w:val="00F063DA"/>
    <w:rsid w:val="00F06C24"/>
    <w:rsid w:val="00F1044D"/>
    <w:rsid w:val="00F140E9"/>
    <w:rsid w:val="00F171C2"/>
    <w:rsid w:val="00F202AD"/>
    <w:rsid w:val="00F22C23"/>
    <w:rsid w:val="00F27F72"/>
    <w:rsid w:val="00F313B4"/>
    <w:rsid w:val="00F35278"/>
    <w:rsid w:val="00F35F74"/>
    <w:rsid w:val="00F41F6B"/>
    <w:rsid w:val="00F4240C"/>
    <w:rsid w:val="00F43795"/>
    <w:rsid w:val="00F460CC"/>
    <w:rsid w:val="00F47D7C"/>
    <w:rsid w:val="00F51CF1"/>
    <w:rsid w:val="00F5280C"/>
    <w:rsid w:val="00F5347D"/>
    <w:rsid w:val="00F57E11"/>
    <w:rsid w:val="00F62A47"/>
    <w:rsid w:val="00F64E00"/>
    <w:rsid w:val="00F6574D"/>
    <w:rsid w:val="00F668EA"/>
    <w:rsid w:val="00F73A3E"/>
    <w:rsid w:val="00F81C73"/>
    <w:rsid w:val="00F8646C"/>
    <w:rsid w:val="00F9163E"/>
    <w:rsid w:val="00F9356E"/>
    <w:rsid w:val="00F939C1"/>
    <w:rsid w:val="00F95835"/>
    <w:rsid w:val="00F97B9E"/>
    <w:rsid w:val="00FA0AA5"/>
    <w:rsid w:val="00FA6FD2"/>
    <w:rsid w:val="00FA7A79"/>
    <w:rsid w:val="00FA7AD4"/>
    <w:rsid w:val="00FB02AB"/>
    <w:rsid w:val="00FB16EA"/>
    <w:rsid w:val="00FB1BCD"/>
    <w:rsid w:val="00FB3CE2"/>
    <w:rsid w:val="00FB46E3"/>
    <w:rsid w:val="00FB6C3B"/>
    <w:rsid w:val="00FC0132"/>
    <w:rsid w:val="00FC01A7"/>
    <w:rsid w:val="00FC06A4"/>
    <w:rsid w:val="00FC1717"/>
    <w:rsid w:val="00FC475F"/>
    <w:rsid w:val="00FD0DA7"/>
    <w:rsid w:val="00FD32AC"/>
    <w:rsid w:val="00FD36FA"/>
    <w:rsid w:val="00FD426A"/>
    <w:rsid w:val="00FD49B0"/>
    <w:rsid w:val="00FE6462"/>
    <w:rsid w:val="00FF00A8"/>
    <w:rsid w:val="00FF0113"/>
    <w:rsid w:val="00FF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12C24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753BCC"/>
    <w:pPr>
      <w:spacing w:before="120" w:after="120"/>
    </w:pPr>
    <w:rPr>
      <w:rFonts w:ascii="Arial" w:hAnsi="Arial"/>
    </w:rPr>
  </w:style>
  <w:style w:type="paragraph" w:styleId="1">
    <w:name w:val="heading 1"/>
    <w:basedOn w:val="a1"/>
    <w:next w:val="a1"/>
    <w:qFormat/>
    <w:pPr>
      <w:keepNext/>
      <w:spacing w:after="0"/>
      <w:outlineLvl w:val="0"/>
    </w:pPr>
    <w:rPr>
      <w:sz w:val="28"/>
    </w:rPr>
  </w:style>
  <w:style w:type="paragraph" w:styleId="2">
    <w:name w:val="heading 2"/>
    <w:aliases w:val="Char,Attribute Heading 2,h2,Attribute Heading 21,Attribute Heading 22,1).,1).1,1).2,1).3,1).4,1).5,1).6,1).11,1).21,1).31,1).41,1).51,1).7,1).12,1).22,1).32,1).42,1).52,1).8,1).13,1).23,1).33,1).43,1).53,HD2,heading 2 title,1,2,Level 2,H2"/>
    <w:basedOn w:val="a1"/>
    <w:next w:val="3"/>
    <w:link w:val="2Char"/>
    <w:qFormat/>
    <w:pPr>
      <w:keepNext/>
      <w:spacing w:before="240"/>
      <w:outlineLvl w:val="1"/>
    </w:pPr>
    <w:rPr>
      <w:sz w:val="44"/>
    </w:rPr>
  </w:style>
  <w:style w:type="paragraph" w:styleId="3">
    <w:name w:val="heading 3"/>
    <w:aliases w:val="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qFormat/>
    <w:pPr>
      <w:keepNext/>
      <w:spacing w:after="0"/>
      <w:outlineLvl w:val="2"/>
    </w:pPr>
    <w:rPr>
      <w:b/>
      <w:sz w:val="32"/>
    </w:rPr>
  </w:style>
  <w:style w:type="paragraph" w:styleId="4">
    <w:name w:val="heading 4"/>
    <w:basedOn w:val="a1"/>
    <w:next w:val="a1"/>
    <w:qFormat/>
    <w:pPr>
      <w:keepNext/>
      <w:spacing w:after="0"/>
      <w:outlineLvl w:val="3"/>
    </w:pPr>
    <w:rPr>
      <w:b/>
      <w:sz w:val="24"/>
    </w:rPr>
  </w:style>
  <w:style w:type="paragraph" w:styleId="5">
    <w:name w:val="heading 5"/>
    <w:basedOn w:val="a1"/>
    <w:next w:val="a1"/>
    <w:qFormat/>
    <w:pPr>
      <w:numPr>
        <w:ilvl w:val="4"/>
        <w:numId w:val="4"/>
      </w:numPr>
      <w:spacing w:before="240" w:after="60"/>
      <w:outlineLvl w:val="4"/>
    </w:pPr>
    <w:rPr>
      <w:sz w:val="22"/>
    </w:rPr>
  </w:style>
  <w:style w:type="paragraph" w:styleId="6">
    <w:name w:val="heading 6"/>
    <w:basedOn w:val="a1"/>
    <w:next w:val="a1"/>
    <w:qFormat/>
    <w:pPr>
      <w:numPr>
        <w:ilvl w:val="5"/>
        <w:numId w:val="4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1"/>
    <w:next w:val="a1"/>
    <w:qFormat/>
    <w:pPr>
      <w:numPr>
        <w:ilvl w:val="6"/>
        <w:numId w:val="4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pPr>
      <w:numPr>
        <w:ilvl w:val="7"/>
        <w:numId w:val="4"/>
      </w:numPr>
      <w:spacing w:before="240" w:after="60"/>
      <w:outlineLvl w:val="7"/>
    </w:pPr>
    <w:rPr>
      <w:i/>
    </w:rPr>
  </w:style>
  <w:style w:type="paragraph" w:styleId="90">
    <w:name w:val="heading 9"/>
    <w:basedOn w:val="a1"/>
    <w:next w:val="a1"/>
    <w:qFormat/>
    <w:pPr>
      <w:numPr>
        <w:ilvl w:val="8"/>
        <w:numId w:val="4"/>
      </w:numPr>
      <w:spacing w:before="240" w:after="60"/>
      <w:outlineLvl w:val="8"/>
    </w:pPr>
    <w:rPr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오른쪽,도표(-),header odd,header odd1,header odd2,header odd3,header odd4,header odd5,header odd6,header,header odd11,header odd21,header odd31,header odd41,header odd51,header odd61,THeader,Draft,Table header,h,Cover Page"/>
    <w:basedOn w:val="a1"/>
    <w:link w:val="Char"/>
    <w:pPr>
      <w:tabs>
        <w:tab w:val="center" w:pos="4320"/>
        <w:tab w:val="right" w:pos="8640"/>
      </w:tabs>
    </w:pPr>
  </w:style>
  <w:style w:type="paragraph" w:styleId="40">
    <w:name w:val="index 4"/>
    <w:basedOn w:val="a1"/>
    <w:next w:val="a1"/>
    <w:autoRedefine/>
    <w:semiHidden/>
    <w:pPr>
      <w:ind w:left="800" w:hanging="200"/>
    </w:pPr>
  </w:style>
  <w:style w:type="paragraph" w:customStyle="1" w:styleId="WPDL1">
    <w:name w:val="WPD L1"/>
    <w:basedOn w:val="a1"/>
    <w:next w:val="a1"/>
    <w:link w:val="WPDL1Char"/>
    <w:pPr>
      <w:numPr>
        <w:numId w:val="4"/>
      </w:numPr>
      <w:pBdr>
        <w:top w:val="single" w:sz="4" w:space="1" w:color="auto"/>
      </w:pBdr>
      <w:spacing w:before="240"/>
    </w:pPr>
    <w:rPr>
      <w:b/>
      <w:sz w:val="28"/>
    </w:rPr>
  </w:style>
  <w:style w:type="paragraph" w:styleId="a6">
    <w:name w:val="footer"/>
    <w:basedOn w:val="a1"/>
    <w:link w:val="Char0"/>
    <w:uiPriority w:val="99"/>
    <w:pPr>
      <w:tabs>
        <w:tab w:val="center" w:pos="4320"/>
        <w:tab w:val="right" w:pos="8640"/>
      </w:tabs>
    </w:pPr>
  </w:style>
  <w:style w:type="paragraph" w:styleId="a7">
    <w:name w:val="Body Text"/>
    <w:basedOn w:val="a1"/>
    <w:link w:val="Char1"/>
    <w:pPr>
      <w:spacing w:after="240"/>
    </w:pPr>
  </w:style>
  <w:style w:type="paragraph" w:customStyle="1" w:styleId="WPDL2">
    <w:name w:val="WPD L2"/>
    <w:basedOn w:val="WPDL1"/>
    <w:next w:val="a1"/>
    <w:pPr>
      <w:numPr>
        <w:ilvl w:val="1"/>
      </w:numPr>
      <w:pBdr>
        <w:top w:val="none" w:sz="0" w:space="0" w:color="auto"/>
      </w:pBdr>
    </w:pPr>
    <w:rPr>
      <w:sz w:val="24"/>
    </w:rPr>
  </w:style>
  <w:style w:type="paragraph" w:customStyle="1" w:styleId="DesignTitle">
    <w:name w:val="Design:Title"/>
    <w:basedOn w:val="a1"/>
    <w:rsid w:val="00E4398C"/>
    <w:pPr>
      <w:jc w:val="center"/>
    </w:pPr>
    <w:rPr>
      <w:rFonts w:eastAsia="굴림"/>
      <w:b/>
      <w:bCs/>
      <w:sz w:val="24"/>
      <w:szCs w:val="24"/>
    </w:rPr>
  </w:style>
  <w:style w:type="paragraph" w:customStyle="1" w:styleId="BulletsL1">
    <w:name w:val="Bullets L1"/>
    <w:basedOn w:val="a1"/>
    <w:pPr>
      <w:numPr>
        <w:numId w:val="2"/>
      </w:numPr>
      <w:spacing w:before="60" w:after="60"/>
    </w:pPr>
  </w:style>
  <w:style w:type="paragraph" w:customStyle="1" w:styleId="BulletsL2">
    <w:name w:val="Bullets L2"/>
    <w:pPr>
      <w:numPr>
        <w:numId w:val="3"/>
      </w:numPr>
    </w:pPr>
    <w:rPr>
      <w:rFonts w:ascii="Arial" w:hAnsi="Arial"/>
      <w:noProof/>
    </w:rPr>
  </w:style>
  <w:style w:type="paragraph" w:styleId="a8">
    <w:name w:val="annotation text"/>
    <w:aliases w:val="Design:Body"/>
    <w:basedOn w:val="a1"/>
    <w:semiHidden/>
    <w:rsid w:val="00E4398C"/>
    <w:rPr>
      <w:rFonts w:eastAsia="굴림"/>
    </w:rPr>
  </w:style>
  <w:style w:type="paragraph" w:styleId="a9">
    <w:name w:val="Block Text"/>
    <w:basedOn w:val="a1"/>
    <w:pPr>
      <w:spacing w:before="0" w:line="240" w:lineRule="atLeast"/>
      <w:ind w:left="1440" w:right="1440"/>
    </w:pPr>
    <w:rPr>
      <w:rFonts w:ascii="Helv" w:hAnsi="Helv"/>
      <w:snapToGrid w:val="0"/>
      <w:color w:val="000000"/>
      <w:lang w:eastAsia="en-US"/>
    </w:rPr>
  </w:style>
  <w:style w:type="paragraph" w:customStyle="1" w:styleId="DesignTitle0">
    <w:name w:val="스타일 Design:Title"/>
    <w:basedOn w:val="DesignTitle"/>
    <w:rsid w:val="00E4398C"/>
    <w:rPr>
      <w:color w:val="FFFFFF"/>
    </w:rPr>
  </w:style>
  <w:style w:type="character" w:customStyle="1" w:styleId="Design">
    <w:name w:val="Design:내용"/>
    <w:rsid w:val="00300B02"/>
    <w:rPr>
      <w:rFonts w:ascii="굴림" w:eastAsia="굴림" w:hAnsi="굴림" w:cs="굴림"/>
      <w:color w:val="auto"/>
      <w:sz w:val="20"/>
      <w:szCs w:val="20"/>
    </w:rPr>
  </w:style>
  <w:style w:type="paragraph" w:customStyle="1" w:styleId="Design0">
    <w:name w:val="Design:항목타이틀"/>
    <w:basedOn w:val="WPDL1"/>
    <w:next w:val="a8"/>
    <w:link w:val="DesignChar"/>
    <w:autoRedefine/>
    <w:rsid w:val="00B508F2"/>
    <w:pPr>
      <w:pBdr>
        <w:top w:val="single" w:sz="4" w:space="6" w:color="auto"/>
      </w:pBdr>
      <w:spacing w:before="120"/>
      <w:ind w:left="431" w:hanging="431"/>
    </w:pPr>
    <w:rPr>
      <w:rFonts w:ascii="굴림" w:eastAsia="굴림" w:hAnsi="굴림" w:cs="Arial"/>
      <w:bCs/>
      <w:sz w:val="24"/>
      <w:szCs w:val="24"/>
    </w:rPr>
  </w:style>
  <w:style w:type="character" w:styleId="aa">
    <w:name w:val="annotation reference"/>
    <w:semiHidden/>
    <w:rsid w:val="00FA7AD4"/>
    <w:rPr>
      <w:sz w:val="18"/>
      <w:szCs w:val="18"/>
    </w:rPr>
  </w:style>
  <w:style w:type="table" w:styleId="ab">
    <w:name w:val="Table Grid"/>
    <w:basedOn w:val="a3"/>
    <w:rsid w:val="00E4398C"/>
    <w:pPr>
      <w:spacing w:before="120"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aliases w:val="Char Char,Attribute Heading 2 Char,h2 Char,Attribute Heading 21 Char,Attribute Heading 22 Char,1). Char,1).1 Char,1).2 Char,1).3 Char,1).4 Char,1).5 Char,1).6 Char,1).11 Char,1).21 Char,1).31 Char,1).41 Char,1).51 Char,1).7 Char,1).12 Char"/>
    <w:link w:val="2"/>
    <w:rsid w:val="00FA6FD2"/>
    <w:rPr>
      <w:rFonts w:ascii="Arial" w:eastAsia="바탕" w:hAnsi="Arial"/>
      <w:sz w:val="44"/>
      <w:lang w:val="en-US" w:eastAsia="ko-KR" w:bidi="ar-SA"/>
    </w:rPr>
  </w:style>
  <w:style w:type="paragraph" w:styleId="10">
    <w:name w:val="toc 1"/>
    <w:basedOn w:val="a1"/>
    <w:next w:val="a1"/>
    <w:link w:val="1Char"/>
    <w:autoRedefine/>
    <w:uiPriority w:val="39"/>
    <w:rsid w:val="00196678"/>
    <w:rPr>
      <w:rFonts w:eastAsia="굴림"/>
      <w:b/>
      <w:sz w:val="24"/>
    </w:rPr>
  </w:style>
  <w:style w:type="character" w:styleId="ac">
    <w:name w:val="Hyperlink"/>
    <w:uiPriority w:val="99"/>
    <w:rsid w:val="00FA6FD2"/>
    <w:rPr>
      <w:color w:val="0000FF"/>
      <w:u w:val="single"/>
    </w:rPr>
  </w:style>
  <w:style w:type="character" w:customStyle="1" w:styleId="WPDL1Char">
    <w:name w:val="WPD L1 Char"/>
    <w:link w:val="WPDL1"/>
    <w:rsid w:val="00196678"/>
    <w:rPr>
      <w:rFonts w:ascii="Arial" w:eastAsia="바탕" w:hAnsi="Arial"/>
      <w:b/>
      <w:sz w:val="28"/>
      <w:lang w:val="en-US" w:eastAsia="ko-KR" w:bidi="ar-SA"/>
    </w:rPr>
  </w:style>
  <w:style w:type="character" w:customStyle="1" w:styleId="DesignChar">
    <w:name w:val="Design:항목타이틀 Char"/>
    <w:link w:val="Design0"/>
    <w:rsid w:val="00196678"/>
    <w:rPr>
      <w:rFonts w:ascii="굴림" w:eastAsia="굴림" w:hAnsi="굴림" w:cs="Arial"/>
      <w:b/>
      <w:bCs/>
      <w:sz w:val="24"/>
      <w:szCs w:val="24"/>
      <w:lang w:val="en-US" w:eastAsia="ko-KR" w:bidi="ar-SA"/>
    </w:rPr>
  </w:style>
  <w:style w:type="character" w:customStyle="1" w:styleId="1Char">
    <w:name w:val="목차 1 Char"/>
    <w:link w:val="10"/>
    <w:rsid w:val="00196678"/>
    <w:rPr>
      <w:rFonts w:ascii="Arial" w:eastAsia="굴림" w:hAnsi="Arial"/>
      <w:b/>
      <w:sz w:val="24"/>
      <w:lang w:val="en-US" w:eastAsia="ko-KR" w:bidi="ar-SA"/>
    </w:rPr>
  </w:style>
  <w:style w:type="paragraph" w:styleId="ad">
    <w:name w:val="Body Text Indent"/>
    <w:basedOn w:val="a1"/>
    <w:rsid w:val="000669EF"/>
    <w:pPr>
      <w:spacing w:after="180"/>
      <w:ind w:leftChars="400" w:left="851"/>
    </w:pPr>
  </w:style>
  <w:style w:type="paragraph" w:customStyle="1" w:styleId="TableText">
    <w:name w:val="Table Text"/>
    <w:basedOn w:val="a7"/>
    <w:rsid w:val="000669EF"/>
    <w:pPr>
      <w:overflowPunct w:val="0"/>
      <w:autoSpaceDE w:val="0"/>
      <w:autoSpaceDN w:val="0"/>
      <w:adjustRightInd w:val="0"/>
      <w:spacing w:before="0" w:after="0"/>
      <w:ind w:left="28" w:right="28"/>
      <w:textAlignment w:val="baseline"/>
    </w:pPr>
    <w:rPr>
      <w:lang w:eastAsia="en-US"/>
    </w:rPr>
  </w:style>
  <w:style w:type="paragraph" w:customStyle="1" w:styleId="HeadingB">
    <w:name w:val="Heading B"/>
    <w:basedOn w:val="2"/>
    <w:rsid w:val="000669EF"/>
    <w:pPr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ind w:left="652" w:hanging="652"/>
      <w:textAlignment w:val="baseline"/>
      <w:outlineLvl w:val="9"/>
    </w:pPr>
    <w:rPr>
      <w:b/>
      <w:sz w:val="28"/>
      <w:lang w:eastAsia="en-US"/>
    </w:rPr>
  </w:style>
  <w:style w:type="paragraph" w:styleId="ae">
    <w:name w:val="Date"/>
    <w:basedOn w:val="a1"/>
    <w:next w:val="a1"/>
    <w:rsid w:val="000F4CFD"/>
  </w:style>
  <w:style w:type="paragraph" w:styleId="20">
    <w:name w:val="toc 2"/>
    <w:basedOn w:val="a1"/>
    <w:next w:val="a1"/>
    <w:autoRedefine/>
    <w:uiPriority w:val="39"/>
    <w:rsid w:val="006F7294"/>
    <w:pPr>
      <w:ind w:leftChars="200" w:left="425"/>
    </w:pPr>
  </w:style>
  <w:style w:type="paragraph" w:styleId="30">
    <w:name w:val="toc 3"/>
    <w:basedOn w:val="a1"/>
    <w:next w:val="a1"/>
    <w:autoRedefine/>
    <w:uiPriority w:val="39"/>
    <w:rsid w:val="006F7294"/>
    <w:pPr>
      <w:ind w:leftChars="400" w:left="850"/>
    </w:pPr>
  </w:style>
  <w:style w:type="paragraph" w:styleId="9">
    <w:name w:val="toc 9"/>
    <w:basedOn w:val="a1"/>
    <w:next w:val="a1"/>
    <w:autoRedefine/>
    <w:semiHidden/>
    <w:rsid w:val="006F7294"/>
    <w:pPr>
      <w:widowControl w:val="0"/>
      <w:numPr>
        <w:numId w:val="5"/>
      </w:numPr>
      <w:tabs>
        <w:tab w:val="clear" w:pos="851"/>
      </w:tabs>
      <w:wordWrap w:val="0"/>
      <w:adjustRightInd w:val="0"/>
      <w:spacing w:before="0" w:after="0" w:line="360" w:lineRule="atLeast"/>
      <w:ind w:left="1600" w:firstLine="0"/>
      <w:textAlignment w:val="baseline"/>
    </w:pPr>
    <w:rPr>
      <w:rFonts w:ascii="Times New Roman" w:eastAsia="굴림체" w:hAnsi="Times New Roman"/>
      <w:sz w:val="18"/>
    </w:rPr>
  </w:style>
  <w:style w:type="paragraph" w:customStyle="1" w:styleId="a">
    <w:name w:val="번호 매기기 가)"/>
    <w:basedOn w:val="a1"/>
    <w:next w:val="a7"/>
    <w:rsid w:val="006F7294"/>
    <w:pPr>
      <w:widowControl w:val="0"/>
      <w:numPr>
        <w:numId w:val="1"/>
      </w:numPr>
      <w:wordWrap w:val="0"/>
      <w:adjustRightInd w:val="0"/>
      <w:spacing w:before="0" w:after="0" w:line="360" w:lineRule="atLeast"/>
      <w:textAlignment w:val="baseline"/>
    </w:pPr>
    <w:rPr>
      <w:rFonts w:eastAsia="굴림체"/>
      <w:b/>
      <w:sz w:val="22"/>
    </w:rPr>
  </w:style>
  <w:style w:type="paragraph" w:styleId="af">
    <w:name w:val="List Number"/>
    <w:aliases w:val="번호 매기기 (1)"/>
    <w:basedOn w:val="a1"/>
    <w:next w:val="a7"/>
    <w:rsid w:val="006F7294"/>
    <w:pPr>
      <w:widowControl w:val="0"/>
      <w:wordWrap w:val="0"/>
      <w:adjustRightInd w:val="0"/>
      <w:spacing w:before="0" w:after="0" w:line="360" w:lineRule="atLeast"/>
      <w:ind w:left="1105" w:hanging="425"/>
      <w:jc w:val="both"/>
      <w:textAlignment w:val="baseline"/>
    </w:pPr>
    <w:rPr>
      <w:rFonts w:eastAsia="굴림체"/>
      <w:sz w:val="22"/>
    </w:rPr>
  </w:style>
  <w:style w:type="paragraph" w:customStyle="1" w:styleId="BULLET1">
    <w:name w:val="BULLET 1"/>
    <w:basedOn w:val="a7"/>
    <w:rsid w:val="006F7294"/>
    <w:pPr>
      <w:widowControl w:val="0"/>
      <w:numPr>
        <w:numId w:val="6"/>
      </w:numPr>
      <w:tabs>
        <w:tab w:val="clear" w:pos="1247"/>
      </w:tabs>
      <w:wordWrap w:val="0"/>
      <w:adjustRightInd w:val="0"/>
      <w:spacing w:before="0" w:after="0" w:line="360" w:lineRule="atLeast"/>
      <w:ind w:left="1389" w:hanging="425"/>
      <w:textAlignment w:val="baseline"/>
    </w:pPr>
    <w:rPr>
      <w:rFonts w:eastAsia="굴림체"/>
      <w:sz w:val="22"/>
    </w:rPr>
  </w:style>
  <w:style w:type="paragraph" w:customStyle="1" w:styleId="BULLET2">
    <w:name w:val="BULLET 2"/>
    <w:basedOn w:val="BULLET1"/>
    <w:rsid w:val="006F7294"/>
    <w:pPr>
      <w:numPr>
        <w:numId w:val="7"/>
      </w:numPr>
      <w:tabs>
        <w:tab w:val="clear" w:pos="425"/>
      </w:tabs>
      <w:ind w:left="1474" w:hanging="340"/>
    </w:pPr>
    <w:rPr>
      <w:sz w:val="20"/>
    </w:rPr>
  </w:style>
  <w:style w:type="paragraph" w:customStyle="1" w:styleId="BULLET3">
    <w:name w:val="BULLET 3"/>
    <w:basedOn w:val="BULLET2"/>
    <w:rsid w:val="006F7294"/>
    <w:pPr>
      <w:numPr>
        <w:numId w:val="8"/>
      </w:numPr>
      <w:tabs>
        <w:tab w:val="clear" w:pos="425"/>
      </w:tabs>
      <w:ind w:left="1843"/>
    </w:pPr>
  </w:style>
  <w:style w:type="paragraph" w:customStyle="1" w:styleId="PrefaceText">
    <w:name w:val="Preface Text"/>
    <w:basedOn w:val="a1"/>
    <w:rsid w:val="0029062E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Helv" w:hAnsi="Helv"/>
    </w:rPr>
  </w:style>
  <w:style w:type="character" w:styleId="af0">
    <w:name w:val="page number"/>
    <w:basedOn w:val="a2"/>
    <w:rsid w:val="003A6864"/>
  </w:style>
  <w:style w:type="paragraph" w:customStyle="1" w:styleId="af1">
    <w:name w:val="바탕글"/>
    <w:link w:val="Char2"/>
    <w:rsid w:val="00542C4E"/>
    <w:pPr>
      <w:widowControl w:val="0"/>
      <w:wordWrap w:val="0"/>
      <w:autoSpaceDE w:val="0"/>
      <w:autoSpaceDN w:val="0"/>
      <w:adjustRightInd w:val="0"/>
      <w:spacing w:line="297" w:lineRule="auto"/>
      <w:jc w:val="both"/>
    </w:pPr>
    <w:rPr>
      <w:rFonts w:ascii="바탕체" w:eastAsia="바탕체"/>
      <w:color w:val="000000"/>
    </w:rPr>
  </w:style>
  <w:style w:type="character" w:customStyle="1" w:styleId="Char2">
    <w:name w:val="바탕글 Char"/>
    <w:link w:val="af1"/>
    <w:rsid w:val="00542C4E"/>
    <w:rPr>
      <w:rFonts w:ascii="바탕체" w:eastAsia="바탕체"/>
      <w:color w:val="000000"/>
      <w:lang w:val="en-US" w:eastAsia="ko-KR" w:bidi="ar-SA"/>
    </w:rPr>
  </w:style>
  <w:style w:type="paragraph" w:customStyle="1" w:styleId="af2">
    <w:name w:val="표준 단락"/>
    <w:rsid w:val="00A36E59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Char">
    <w:name w:val="머리글 Char"/>
    <w:aliases w:val="오른쪽 Char,도표(-) Char,header odd Char,header odd1 Char,header odd2 Char,header odd3 Char,header odd4 Char,header odd5 Char,header odd6 Char,header Char,header odd11 Char,header odd21 Char,header odd31 Char,header odd41 Char,header odd51 Char"/>
    <w:link w:val="a5"/>
    <w:rsid w:val="000F45AE"/>
    <w:rPr>
      <w:rFonts w:ascii="Arial" w:eastAsia="바탕" w:hAnsi="Arial"/>
      <w:lang w:val="en-US" w:eastAsia="ko-KR" w:bidi="ar-SA"/>
    </w:rPr>
  </w:style>
  <w:style w:type="paragraph" w:customStyle="1" w:styleId="11">
    <w:name w:val="1"/>
    <w:rsid w:val="000C24A5"/>
    <w:pPr>
      <w:widowControl w:val="0"/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1Char0">
    <w:name w:val="내용1 Char"/>
    <w:basedOn w:val="a1"/>
    <w:rsid w:val="008D0447"/>
    <w:pPr>
      <w:widowControl w:val="0"/>
      <w:wordWrap w:val="0"/>
      <w:autoSpaceDE w:val="0"/>
      <w:autoSpaceDN w:val="0"/>
      <w:spacing w:before="0" w:after="0"/>
      <w:ind w:leftChars="-1" w:left="-2"/>
      <w:jc w:val="both"/>
    </w:pPr>
    <w:rPr>
      <w:rFonts w:ascii="바탕" w:hAnsi="바탕" w:cs="바탕"/>
      <w:kern w:val="2"/>
      <w:sz w:val="22"/>
      <w:szCs w:val="22"/>
    </w:rPr>
  </w:style>
  <w:style w:type="paragraph" w:customStyle="1" w:styleId="a0">
    <w:name w:val="프로세스정의서번호"/>
    <w:basedOn w:val="a1"/>
    <w:rsid w:val="007334EA"/>
    <w:pPr>
      <w:numPr>
        <w:numId w:val="29"/>
      </w:numPr>
      <w:adjustRightInd w:val="0"/>
      <w:snapToGrid w:val="0"/>
      <w:spacing w:before="0" w:after="0" w:line="280" w:lineRule="atLeast"/>
      <w:textAlignment w:val="baseline"/>
    </w:pPr>
    <w:rPr>
      <w:rFonts w:ascii="바탕체" w:eastAsia="바탕체" w:hAnsi="바탕체" w:cs="바탕"/>
      <w:sz w:val="22"/>
    </w:rPr>
  </w:style>
  <w:style w:type="paragraph" w:styleId="af3">
    <w:name w:val="footnote text"/>
    <w:basedOn w:val="a1"/>
    <w:autoRedefine/>
    <w:semiHidden/>
    <w:rsid w:val="005545A9"/>
    <w:pPr>
      <w:adjustRightInd w:val="0"/>
      <w:snapToGrid w:val="0"/>
      <w:spacing w:before="0" w:after="0"/>
      <w:textAlignment w:val="baseline"/>
    </w:pPr>
    <w:rPr>
      <w:rFonts w:ascii="맑은 고딕" w:eastAsia="맑은 고딕" w:hAnsi="맑은 고딕"/>
      <w:sz w:val="18"/>
      <w:szCs w:val="18"/>
    </w:rPr>
  </w:style>
  <w:style w:type="character" w:styleId="af4">
    <w:name w:val="footnote reference"/>
    <w:semiHidden/>
    <w:rsid w:val="005545A9"/>
    <w:rPr>
      <w:vertAlign w:val="superscript"/>
    </w:rPr>
  </w:style>
  <w:style w:type="paragraph" w:styleId="12">
    <w:name w:val="index 1"/>
    <w:basedOn w:val="a1"/>
    <w:next w:val="a1"/>
    <w:autoRedefine/>
    <w:semiHidden/>
    <w:rsid w:val="00A424B5"/>
    <w:pPr>
      <w:ind w:leftChars="200" w:left="200" w:hangingChars="200" w:hanging="2000"/>
    </w:pPr>
  </w:style>
  <w:style w:type="paragraph" w:styleId="af5">
    <w:name w:val="index heading"/>
    <w:basedOn w:val="a1"/>
    <w:next w:val="a1"/>
    <w:semiHidden/>
    <w:rsid w:val="00A424B5"/>
    <w:pPr>
      <w:widowControl w:val="0"/>
      <w:wordWrap w:val="0"/>
      <w:adjustRightInd w:val="0"/>
      <w:spacing w:before="0" w:after="0" w:line="280" w:lineRule="atLeast"/>
      <w:jc w:val="both"/>
      <w:textAlignment w:val="baseline"/>
    </w:pPr>
    <w:rPr>
      <w:rFonts w:ascii="바탕체" w:eastAsia="바탕체" w:hAnsi="Times New Roman"/>
      <w:sz w:val="22"/>
    </w:rPr>
  </w:style>
  <w:style w:type="character" w:customStyle="1" w:styleId="Char1">
    <w:name w:val="본문 Char"/>
    <w:link w:val="a7"/>
    <w:rsid w:val="00CE1EA8"/>
    <w:rPr>
      <w:rFonts w:ascii="Arial" w:eastAsia="바탕" w:hAnsi="Arial"/>
      <w:lang w:val="en-US" w:eastAsia="ko-KR" w:bidi="ar-SA"/>
    </w:rPr>
  </w:style>
  <w:style w:type="character" w:customStyle="1" w:styleId="Char0">
    <w:name w:val="바닥글 Char"/>
    <w:link w:val="a6"/>
    <w:uiPriority w:val="99"/>
    <w:rsid w:val="0024427A"/>
    <w:rPr>
      <w:rFonts w:ascii="Arial" w:hAnsi="Arial"/>
    </w:rPr>
  </w:style>
  <w:style w:type="character" w:customStyle="1" w:styleId="3Char">
    <w:name w:val="제목 3 Char"/>
    <w:aliases w:val="Char1 Char,h3 Char,Table Attribute Heading Char,Table Attribute Heading1 Char,Table Attribute Heading2 Char,가) Char,가)1 Char,가)2 Char,가)3 Char,가)4 Char,가)5 Char,가)6 Char,가)11 Char,가)21 Char,가)31 Char,가)41 Char,가)51 Char,h31 Char,가)7 Char"/>
    <w:basedOn w:val="a2"/>
    <w:link w:val="3"/>
    <w:rsid w:val="003322CF"/>
    <w:rPr>
      <w:rFonts w:ascii="Arial" w:hAnsi="Arial"/>
      <w:b/>
      <w:sz w:val="32"/>
    </w:rPr>
  </w:style>
  <w:style w:type="paragraph" w:styleId="af6">
    <w:name w:val="List Paragraph"/>
    <w:basedOn w:val="a1"/>
    <w:uiPriority w:val="34"/>
    <w:qFormat/>
    <w:rsid w:val="00AF6879"/>
    <w:pPr>
      <w:ind w:leftChars="400" w:left="800"/>
    </w:pPr>
  </w:style>
  <w:style w:type="paragraph" w:styleId="af7">
    <w:name w:val="Balloon Text"/>
    <w:basedOn w:val="a1"/>
    <w:link w:val="Char3"/>
    <w:rsid w:val="00224870"/>
    <w:pPr>
      <w:spacing w:before="0"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2"/>
    <w:link w:val="af7"/>
    <w:rsid w:val="00224870"/>
    <w:rPr>
      <w:rFonts w:asciiTheme="majorHAnsi" w:eastAsiaTheme="majorEastAsia" w:hAnsiTheme="majorHAnsi" w:cstheme="majorBidi"/>
      <w:sz w:val="18"/>
      <w:szCs w:val="18"/>
    </w:rPr>
  </w:style>
  <w:style w:type="paragraph" w:customStyle="1" w:styleId="13">
    <w:name w:val="스타일1"/>
    <w:basedOn w:val="2"/>
    <w:link w:val="1Char1"/>
    <w:qFormat/>
    <w:rsid w:val="007E4B86"/>
    <w:pPr>
      <w:tabs>
        <w:tab w:val="num" w:pos="709"/>
      </w:tabs>
      <w:wordWrap w:val="0"/>
      <w:overflowPunct w:val="0"/>
      <w:autoSpaceDE w:val="0"/>
      <w:autoSpaceDN w:val="0"/>
      <w:adjustRightInd w:val="0"/>
      <w:spacing w:before="120" w:line="360" w:lineRule="auto"/>
      <w:ind w:left="709" w:hanging="567"/>
      <w:textAlignment w:val="baseline"/>
    </w:pPr>
    <w:rPr>
      <w:rFonts w:ascii="맑은 고딕" w:eastAsia="맑은 고딕" w:hAnsi="맑은 고딕" w:cs="Times"/>
      <w:b/>
      <w:bCs/>
      <w:sz w:val="24"/>
      <w:szCs w:val="24"/>
    </w:rPr>
  </w:style>
  <w:style w:type="paragraph" w:customStyle="1" w:styleId="21">
    <w:name w:val="스타일2"/>
    <w:basedOn w:val="3"/>
    <w:qFormat/>
    <w:rsid w:val="007E4B86"/>
    <w:pPr>
      <w:tabs>
        <w:tab w:val="num" w:pos="1571"/>
      </w:tabs>
      <w:wordWrap w:val="0"/>
      <w:overflowPunct w:val="0"/>
      <w:autoSpaceDE w:val="0"/>
      <w:autoSpaceDN w:val="0"/>
      <w:adjustRightInd w:val="0"/>
      <w:spacing w:before="0" w:line="360" w:lineRule="auto"/>
      <w:ind w:left="1418" w:hanging="567"/>
      <w:textAlignment w:val="baseline"/>
    </w:pPr>
    <w:rPr>
      <w:rFonts w:ascii="맑은 고딕" w:eastAsia="맑은 고딕" w:hAnsi="맑은 고딕"/>
      <w:sz w:val="22"/>
      <w:szCs w:val="22"/>
    </w:rPr>
  </w:style>
  <w:style w:type="character" w:customStyle="1" w:styleId="1Char1">
    <w:name w:val="스타일1 Char"/>
    <w:basedOn w:val="2Char"/>
    <w:link w:val="13"/>
    <w:rsid w:val="007E4B86"/>
    <w:rPr>
      <w:rFonts w:ascii="맑은 고딕" w:eastAsia="맑은 고딕" w:hAnsi="맑은 고딕" w:cs="Times"/>
      <w:b/>
      <w:bCs/>
      <w:sz w:val="24"/>
      <w:szCs w:val="24"/>
      <w:lang w:val="en-US" w:eastAsia="ko-KR" w:bidi="ar-SA"/>
    </w:rPr>
  </w:style>
  <w:style w:type="paragraph" w:styleId="af8">
    <w:name w:val="caption"/>
    <w:basedOn w:val="a1"/>
    <w:next w:val="a1"/>
    <w:unhideWhenUsed/>
    <w:qFormat/>
    <w:rsid w:val="007E4B86"/>
    <w:rPr>
      <w:rFonts w:eastAsia="맑은 고딕"/>
      <w:bCs/>
      <w:sz w:val="18"/>
    </w:rPr>
  </w:style>
  <w:style w:type="character" w:customStyle="1" w:styleId="UnresolvedMention">
    <w:name w:val="Unresolved Mention"/>
    <w:basedOn w:val="a2"/>
    <w:uiPriority w:val="99"/>
    <w:semiHidden/>
    <w:unhideWhenUsed/>
    <w:rsid w:val="00460890"/>
    <w:rPr>
      <w:color w:val="808080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753BCC"/>
    <w:pPr>
      <w:spacing w:before="120" w:after="120"/>
    </w:pPr>
    <w:rPr>
      <w:rFonts w:ascii="Arial" w:hAnsi="Arial"/>
    </w:rPr>
  </w:style>
  <w:style w:type="paragraph" w:styleId="1">
    <w:name w:val="heading 1"/>
    <w:basedOn w:val="a1"/>
    <w:next w:val="a1"/>
    <w:qFormat/>
    <w:pPr>
      <w:keepNext/>
      <w:spacing w:after="0"/>
      <w:outlineLvl w:val="0"/>
    </w:pPr>
    <w:rPr>
      <w:sz w:val="28"/>
    </w:rPr>
  </w:style>
  <w:style w:type="paragraph" w:styleId="2">
    <w:name w:val="heading 2"/>
    <w:aliases w:val="Char,Attribute Heading 2,h2,Attribute Heading 21,Attribute Heading 22,1).,1).1,1).2,1).3,1).4,1).5,1).6,1).11,1).21,1).31,1).41,1).51,1).7,1).12,1).22,1).32,1).42,1).52,1).8,1).13,1).23,1).33,1).43,1).53,HD2,heading 2 title,1,2,Level 2,H2"/>
    <w:basedOn w:val="a1"/>
    <w:next w:val="3"/>
    <w:link w:val="2Char"/>
    <w:qFormat/>
    <w:pPr>
      <w:keepNext/>
      <w:spacing w:before="240"/>
      <w:outlineLvl w:val="1"/>
    </w:pPr>
    <w:rPr>
      <w:sz w:val="44"/>
    </w:rPr>
  </w:style>
  <w:style w:type="paragraph" w:styleId="3">
    <w:name w:val="heading 3"/>
    <w:aliases w:val="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qFormat/>
    <w:pPr>
      <w:keepNext/>
      <w:spacing w:after="0"/>
      <w:outlineLvl w:val="2"/>
    </w:pPr>
    <w:rPr>
      <w:b/>
      <w:sz w:val="32"/>
    </w:rPr>
  </w:style>
  <w:style w:type="paragraph" w:styleId="4">
    <w:name w:val="heading 4"/>
    <w:basedOn w:val="a1"/>
    <w:next w:val="a1"/>
    <w:qFormat/>
    <w:pPr>
      <w:keepNext/>
      <w:spacing w:after="0"/>
      <w:outlineLvl w:val="3"/>
    </w:pPr>
    <w:rPr>
      <w:b/>
      <w:sz w:val="24"/>
    </w:rPr>
  </w:style>
  <w:style w:type="paragraph" w:styleId="5">
    <w:name w:val="heading 5"/>
    <w:basedOn w:val="a1"/>
    <w:next w:val="a1"/>
    <w:qFormat/>
    <w:pPr>
      <w:numPr>
        <w:ilvl w:val="4"/>
        <w:numId w:val="4"/>
      </w:numPr>
      <w:spacing w:before="240" w:after="60"/>
      <w:outlineLvl w:val="4"/>
    </w:pPr>
    <w:rPr>
      <w:sz w:val="22"/>
    </w:rPr>
  </w:style>
  <w:style w:type="paragraph" w:styleId="6">
    <w:name w:val="heading 6"/>
    <w:basedOn w:val="a1"/>
    <w:next w:val="a1"/>
    <w:qFormat/>
    <w:pPr>
      <w:numPr>
        <w:ilvl w:val="5"/>
        <w:numId w:val="4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1"/>
    <w:next w:val="a1"/>
    <w:qFormat/>
    <w:pPr>
      <w:numPr>
        <w:ilvl w:val="6"/>
        <w:numId w:val="4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pPr>
      <w:numPr>
        <w:ilvl w:val="7"/>
        <w:numId w:val="4"/>
      </w:numPr>
      <w:spacing w:before="240" w:after="60"/>
      <w:outlineLvl w:val="7"/>
    </w:pPr>
    <w:rPr>
      <w:i/>
    </w:rPr>
  </w:style>
  <w:style w:type="paragraph" w:styleId="90">
    <w:name w:val="heading 9"/>
    <w:basedOn w:val="a1"/>
    <w:next w:val="a1"/>
    <w:qFormat/>
    <w:pPr>
      <w:numPr>
        <w:ilvl w:val="8"/>
        <w:numId w:val="4"/>
      </w:numPr>
      <w:spacing w:before="240" w:after="60"/>
      <w:outlineLvl w:val="8"/>
    </w:pPr>
    <w:rPr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오른쪽,도표(-),header odd,header odd1,header odd2,header odd3,header odd4,header odd5,header odd6,header,header odd11,header odd21,header odd31,header odd41,header odd51,header odd61,THeader,Draft,Table header,h,Cover Page"/>
    <w:basedOn w:val="a1"/>
    <w:link w:val="Char"/>
    <w:pPr>
      <w:tabs>
        <w:tab w:val="center" w:pos="4320"/>
        <w:tab w:val="right" w:pos="8640"/>
      </w:tabs>
    </w:pPr>
  </w:style>
  <w:style w:type="paragraph" w:styleId="40">
    <w:name w:val="index 4"/>
    <w:basedOn w:val="a1"/>
    <w:next w:val="a1"/>
    <w:autoRedefine/>
    <w:semiHidden/>
    <w:pPr>
      <w:ind w:left="800" w:hanging="200"/>
    </w:pPr>
  </w:style>
  <w:style w:type="paragraph" w:customStyle="1" w:styleId="WPDL1">
    <w:name w:val="WPD L1"/>
    <w:basedOn w:val="a1"/>
    <w:next w:val="a1"/>
    <w:link w:val="WPDL1Char"/>
    <w:pPr>
      <w:numPr>
        <w:numId w:val="4"/>
      </w:numPr>
      <w:pBdr>
        <w:top w:val="single" w:sz="4" w:space="1" w:color="auto"/>
      </w:pBdr>
      <w:spacing w:before="240"/>
    </w:pPr>
    <w:rPr>
      <w:b/>
      <w:sz w:val="28"/>
    </w:rPr>
  </w:style>
  <w:style w:type="paragraph" w:styleId="a6">
    <w:name w:val="footer"/>
    <w:basedOn w:val="a1"/>
    <w:link w:val="Char0"/>
    <w:uiPriority w:val="99"/>
    <w:pPr>
      <w:tabs>
        <w:tab w:val="center" w:pos="4320"/>
        <w:tab w:val="right" w:pos="8640"/>
      </w:tabs>
    </w:pPr>
  </w:style>
  <w:style w:type="paragraph" w:styleId="a7">
    <w:name w:val="Body Text"/>
    <w:basedOn w:val="a1"/>
    <w:link w:val="Char1"/>
    <w:pPr>
      <w:spacing w:after="240"/>
    </w:pPr>
  </w:style>
  <w:style w:type="paragraph" w:customStyle="1" w:styleId="WPDL2">
    <w:name w:val="WPD L2"/>
    <w:basedOn w:val="WPDL1"/>
    <w:next w:val="a1"/>
    <w:pPr>
      <w:numPr>
        <w:ilvl w:val="1"/>
      </w:numPr>
      <w:pBdr>
        <w:top w:val="none" w:sz="0" w:space="0" w:color="auto"/>
      </w:pBdr>
    </w:pPr>
    <w:rPr>
      <w:sz w:val="24"/>
    </w:rPr>
  </w:style>
  <w:style w:type="paragraph" w:customStyle="1" w:styleId="DesignTitle">
    <w:name w:val="Design:Title"/>
    <w:basedOn w:val="a1"/>
    <w:rsid w:val="00E4398C"/>
    <w:pPr>
      <w:jc w:val="center"/>
    </w:pPr>
    <w:rPr>
      <w:rFonts w:eastAsia="굴림"/>
      <w:b/>
      <w:bCs/>
      <w:sz w:val="24"/>
      <w:szCs w:val="24"/>
    </w:rPr>
  </w:style>
  <w:style w:type="paragraph" w:customStyle="1" w:styleId="BulletsL1">
    <w:name w:val="Bullets L1"/>
    <w:basedOn w:val="a1"/>
    <w:pPr>
      <w:numPr>
        <w:numId w:val="2"/>
      </w:numPr>
      <w:spacing w:before="60" w:after="60"/>
    </w:pPr>
  </w:style>
  <w:style w:type="paragraph" w:customStyle="1" w:styleId="BulletsL2">
    <w:name w:val="Bullets L2"/>
    <w:pPr>
      <w:numPr>
        <w:numId w:val="3"/>
      </w:numPr>
    </w:pPr>
    <w:rPr>
      <w:rFonts w:ascii="Arial" w:hAnsi="Arial"/>
      <w:noProof/>
    </w:rPr>
  </w:style>
  <w:style w:type="paragraph" w:styleId="a8">
    <w:name w:val="annotation text"/>
    <w:aliases w:val="Design:Body"/>
    <w:basedOn w:val="a1"/>
    <w:semiHidden/>
    <w:rsid w:val="00E4398C"/>
    <w:rPr>
      <w:rFonts w:eastAsia="굴림"/>
    </w:rPr>
  </w:style>
  <w:style w:type="paragraph" w:styleId="a9">
    <w:name w:val="Block Text"/>
    <w:basedOn w:val="a1"/>
    <w:pPr>
      <w:spacing w:before="0" w:line="240" w:lineRule="atLeast"/>
      <w:ind w:left="1440" w:right="1440"/>
    </w:pPr>
    <w:rPr>
      <w:rFonts w:ascii="Helv" w:hAnsi="Helv"/>
      <w:snapToGrid w:val="0"/>
      <w:color w:val="000000"/>
      <w:lang w:eastAsia="en-US"/>
    </w:rPr>
  </w:style>
  <w:style w:type="paragraph" w:customStyle="1" w:styleId="DesignTitle0">
    <w:name w:val="스타일 Design:Title"/>
    <w:basedOn w:val="DesignTitle"/>
    <w:rsid w:val="00E4398C"/>
    <w:rPr>
      <w:color w:val="FFFFFF"/>
    </w:rPr>
  </w:style>
  <w:style w:type="character" w:customStyle="1" w:styleId="Design">
    <w:name w:val="Design:내용"/>
    <w:rsid w:val="00300B02"/>
    <w:rPr>
      <w:rFonts w:ascii="굴림" w:eastAsia="굴림" w:hAnsi="굴림" w:cs="굴림"/>
      <w:color w:val="auto"/>
      <w:sz w:val="20"/>
      <w:szCs w:val="20"/>
    </w:rPr>
  </w:style>
  <w:style w:type="paragraph" w:customStyle="1" w:styleId="Design0">
    <w:name w:val="Design:항목타이틀"/>
    <w:basedOn w:val="WPDL1"/>
    <w:next w:val="a8"/>
    <w:link w:val="DesignChar"/>
    <w:autoRedefine/>
    <w:rsid w:val="00B508F2"/>
    <w:pPr>
      <w:pBdr>
        <w:top w:val="single" w:sz="4" w:space="6" w:color="auto"/>
      </w:pBdr>
      <w:spacing w:before="120"/>
      <w:ind w:left="431" w:hanging="431"/>
    </w:pPr>
    <w:rPr>
      <w:rFonts w:ascii="굴림" w:eastAsia="굴림" w:hAnsi="굴림" w:cs="Arial"/>
      <w:bCs/>
      <w:sz w:val="24"/>
      <w:szCs w:val="24"/>
    </w:rPr>
  </w:style>
  <w:style w:type="character" w:styleId="aa">
    <w:name w:val="annotation reference"/>
    <w:semiHidden/>
    <w:rsid w:val="00FA7AD4"/>
    <w:rPr>
      <w:sz w:val="18"/>
      <w:szCs w:val="18"/>
    </w:rPr>
  </w:style>
  <w:style w:type="table" w:styleId="ab">
    <w:name w:val="Table Grid"/>
    <w:basedOn w:val="a3"/>
    <w:rsid w:val="00E4398C"/>
    <w:pPr>
      <w:spacing w:before="120"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aliases w:val="Char Char,Attribute Heading 2 Char,h2 Char,Attribute Heading 21 Char,Attribute Heading 22 Char,1). Char,1).1 Char,1).2 Char,1).3 Char,1).4 Char,1).5 Char,1).6 Char,1).11 Char,1).21 Char,1).31 Char,1).41 Char,1).51 Char,1).7 Char,1).12 Char"/>
    <w:link w:val="2"/>
    <w:rsid w:val="00FA6FD2"/>
    <w:rPr>
      <w:rFonts w:ascii="Arial" w:eastAsia="바탕" w:hAnsi="Arial"/>
      <w:sz w:val="44"/>
      <w:lang w:val="en-US" w:eastAsia="ko-KR" w:bidi="ar-SA"/>
    </w:rPr>
  </w:style>
  <w:style w:type="paragraph" w:styleId="10">
    <w:name w:val="toc 1"/>
    <w:basedOn w:val="a1"/>
    <w:next w:val="a1"/>
    <w:link w:val="1Char"/>
    <w:autoRedefine/>
    <w:uiPriority w:val="39"/>
    <w:rsid w:val="00196678"/>
    <w:rPr>
      <w:rFonts w:eastAsia="굴림"/>
      <w:b/>
      <w:sz w:val="24"/>
    </w:rPr>
  </w:style>
  <w:style w:type="character" w:styleId="ac">
    <w:name w:val="Hyperlink"/>
    <w:uiPriority w:val="99"/>
    <w:rsid w:val="00FA6FD2"/>
    <w:rPr>
      <w:color w:val="0000FF"/>
      <w:u w:val="single"/>
    </w:rPr>
  </w:style>
  <w:style w:type="character" w:customStyle="1" w:styleId="WPDL1Char">
    <w:name w:val="WPD L1 Char"/>
    <w:link w:val="WPDL1"/>
    <w:rsid w:val="00196678"/>
    <w:rPr>
      <w:rFonts w:ascii="Arial" w:eastAsia="바탕" w:hAnsi="Arial"/>
      <w:b/>
      <w:sz w:val="28"/>
      <w:lang w:val="en-US" w:eastAsia="ko-KR" w:bidi="ar-SA"/>
    </w:rPr>
  </w:style>
  <w:style w:type="character" w:customStyle="1" w:styleId="DesignChar">
    <w:name w:val="Design:항목타이틀 Char"/>
    <w:link w:val="Design0"/>
    <w:rsid w:val="00196678"/>
    <w:rPr>
      <w:rFonts w:ascii="굴림" w:eastAsia="굴림" w:hAnsi="굴림" w:cs="Arial"/>
      <w:b/>
      <w:bCs/>
      <w:sz w:val="24"/>
      <w:szCs w:val="24"/>
      <w:lang w:val="en-US" w:eastAsia="ko-KR" w:bidi="ar-SA"/>
    </w:rPr>
  </w:style>
  <w:style w:type="character" w:customStyle="1" w:styleId="1Char">
    <w:name w:val="목차 1 Char"/>
    <w:link w:val="10"/>
    <w:rsid w:val="00196678"/>
    <w:rPr>
      <w:rFonts w:ascii="Arial" w:eastAsia="굴림" w:hAnsi="Arial"/>
      <w:b/>
      <w:sz w:val="24"/>
      <w:lang w:val="en-US" w:eastAsia="ko-KR" w:bidi="ar-SA"/>
    </w:rPr>
  </w:style>
  <w:style w:type="paragraph" w:styleId="ad">
    <w:name w:val="Body Text Indent"/>
    <w:basedOn w:val="a1"/>
    <w:rsid w:val="000669EF"/>
    <w:pPr>
      <w:spacing w:after="180"/>
      <w:ind w:leftChars="400" w:left="851"/>
    </w:pPr>
  </w:style>
  <w:style w:type="paragraph" w:customStyle="1" w:styleId="TableText">
    <w:name w:val="Table Text"/>
    <w:basedOn w:val="a7"/>
    <w:rsid w:val="000669EF"/>
    <w:pPr>
      <w:overflowPunct w:val="0"/>
      <w:autoSpaceDE w:val="0"/>
      <w:autoSpaceDN w:val="0"/>
      <w:adjustRightInd w:val="0"/>
      <w:spacing w:before="0" w:after="0"/>
      <w:ind w:left="28" w:right="28"/>
      <w:textAlignment w:val="baseline"/>
    </w:pPr>
    <w:rPr>
      <w:lang w:eastAsia="en-US"/>
    </w:rPr>
  </w:style>
  <w:style w:type="paragraph" w:customStyle="1" w:styleId="HeadingB">
    <w:name w:val="Heading B"/>
    <w:basedOn w:val="2"/>
    <w:rsid w:val="000669EF"/>
    <w:pPr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ind w:left="652" w:hanging="652"/>
      <w:textAlignment w:val="baseline"/>
      <w:outlineLvl w:val="9"/>
    </w:pPr>
    <w:rPr>
      <w:b/>
      <w:sz w:val="28"/>
      <w:lang w:eastAsia="en-US"/>
    </w:rPr>
  </w:style>
  <w:style w:type="paragraph" w:styleId="ae">
    <w:name w:val="Date"/>
    <w:basedOn w:val="a1"/>
    <w:next w:val="a1"/>
    <w:rsid w:val="000F4CFD"/>
  </w:style>
  <w:style w:type="paragraph" w:styleId="20">
    <w:name w:val="toc 2"/>
    <w:basedOn w:val="a1"/>
    <w:next w:val="a1"/>
    <w:autoRedefine/>
    <w:uiPriority w:val="39"/>
    <w:rsid w:val="006F7294"/>
    <w:pPr>
      <w:ind w:leftChars="200" w:left="425"/>
    </w:pPr>
  </w:style>
  <w:style w:type="paragraph" w:styleId="30">
    <w:name w:val="toc 3"/>
    <w:basedOn w:val="a1"/>
    <w:next w:val="a1"/>
    <w:autoRedefine/>
    <w:uiPriority w:val="39"/>
    <w:rsid w:val="006F7294"/>
    <w:pPr>
      <w:ind w:leftChars="400" w:left="850"/>
    </w:pPr>
  </w:style>
  <w:style w:type="paragraph" w:styleId="9">
    <w:name w:val="toc 9"/>
    <w:basedOn w:val="a1"/>
    <w:next w:val="a1"/>
    <w:autoRedefine/>
    <w:semiHidden/>
    <w:rsid w:val="006F7294"/>
    <w:pPr>
      <w:widowControl w:val="0"/>
      <w:numPr>
        <w:numId w:val="5"/>
      </w:numPr>
      <w:tabs>
        <w:tab w:val="clear" w:pos="851"/>
      </w:tabs>
      <w:wordWrap w:val="0"/>
      <w:adjustRightInd w:val="0"/>
      <w:spacing w:before="0" w:after="0" w:line="360" w:lineRule="atLeast"/>
      <w:ind w:left="1600" w:firstLine="0"/>
      <w:textAlignment w:val="baseline"/>
    </w:pPr>
    <w:rPr>
      <w:rFonts w:ascii="Times New Roman" w:eastAsia="굴림체" w:hAnsi="Times New Roman"/>
      <w:sz w:val="18"/>
    </w:rPr>
  </w:style>
  <w:style w:type="paragraph" w:customStyle="1" w:styleId="a">
    <w:name w:val="번호 매기기 가)"/>
    <w:basedOn w:val="a1"/>
    <w:next w:val="a7"/>
    <w:rsid w:val="006F7294"/>
    <w:pPr>
      <w:widowControl w:val="0"/>
      <w:numPr>
        <w:numId w:val="1"/>
      </w:numPr>
      <w:wordWrap w:val="0"/>
      <w:adjustRightInd w:val="0"/>
      <w:spacing w:before="0" w:after="0" w:line="360" w:lineRule="atLeast"/>
      <w:textAlignment w:val="baseline"/>
    </w:pPr>
    <w:rPr>
      <w:rFonts w:eastAsia="굴림체"/>
      <w:b/>
      <w:sz w:val="22"/>
    </w:rPr>
  </w:style>
  <w:style w:type="paragraph" w:styleId="af">
    <w:name w:val="List Number"/>
    <w:aliases w:val="번호 매기기 (1)"/>
    <w:basedOn w:val="a1"/>
    <w:next w:val="a7"/>
    <w:rsid w:val="006F7294"/>
    <w:pPr>
      <w:widowControl w:val="0"/>
      <w:wordWrap w:val="0"/>
      <w:adjustRightInd w:val="0"/>
      <w:spacing w:before="0" w:after="0" w:line="360" w:lineRule="atLeast"/>
      <w:ind w:left="1105" w:hanging="425"/>
      <w:jc w:val="both"/>
      <w:textAlignment w:val="baseline"/>
    </w:pPr>
    <w:rPr>
      <w:rFonts w:eastAsia="굴림체"/>
      <w:sz w:val="22"/>
    </w:rPr>
  </w:style>
  <w:style w:type="paragraph" w:customStyle="1" w:styleId="BULLET1">
    <w:name w:val="BULLET 1"/>
    <w:basedOn w:val="a7"/>
    <w:rsid w:val="006F7294"/>
    <w:pPr>
      <w:widowControl w:val="0"/>
      <w:numPr>
        <w:numId w:val="6"/>
      </w:numPr>
      <w:tabs>
        <w:tab w:val="clear" w:pos="1247"/>
      </w:tabs>
      <w:wordWrap w:val="0"/>
      <w:adjustRightInd w:val="0"/>
      <w:spacing w:before="0" w:after="0" w:line="360" w:lineRule="atLeast"/>
      <w:ind w:left="1389" w:hanging="425"/>
      <w:textAlignment w:val="baseline"/>
    </w:pPr>
    <w:rPr>
      <w:rFonts w:eastAsia="굴림체"/>
      <w:sz w:val="22"/>
    </w:rPr>
  </w:style>
  <w:style w:type="paragraph" w:customStyle="1" w:styleId="BULLET2">
    <w:name w:val="BULLET 2"/>
    <w:basedOn w:val="BULLET1"/>
    <w:rsid w:val="006F7294"/>
    <w:pPr>
      <w:numPr>
        <w:numId w:val="7"/>
      </w:numPr>
      <w:tabs>
        <w:tab w:val="clear" w:pos="425"/>
      </w:tabs>
      <w:ind w:left="1474" w:hanging="340"/>
    </w:pPr>
    <w:rPr>
      <w:sz w:val="20"/>
    </w:rPr>
  </w:style>
  <w:style w:type="paragraph" w:customStyle="1" w:styleId="BULLET3">
    <w:name w:val="BULLET 3"/>
    <w:basedOn w:val="BULLET2"/>
    <w:rsid w:val="006F7294"/>
    <w:pPr>
      <w:numPr>
        <w:numId w:val="8"/>
      </w:numPr>
      <w:tabs>
        <w:tab w:val="clear" w:pos="425"/>
      </w:tabs>
      <w:ind w:left="1843"/>
    </w:pPr>
  </w:style>
  <w:style w:type="paragraph" w:customStyle="1" w:styleId="PrefaceText">
    <w:name w:val="Preface Text"/>
    <w:basedOn w:val="a1"/>
    <w:rsid w:val="0029062E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Helv" w:hAnsi="Helv"/>
    </w:rPr>
  </w:style>
  <w:style w:type="character" w:styleId="af0">
    <w:name w:val="page number"/>
    <w:basedOn w:val="a2"/>
    <w:rsid w:val="003A6864"/>
  </w:style>
  <w:style w:type="paragraph" w:customStyle="1" w:styleId="af1">
    <w:name w:val="바탕글"/>
    <w:link w:val="Char2"/>
    <w:rsid w:val="00542C4E"/>
    <w:pPr>
      <w:widowControl w:val="0"/>
      <w:wordWrap w:val="0"/>
      <w:autoSpaceDE w:val="0"/>
      <w:autoSpaceDN w:val="0"/>
      <w:adjustRightInd w:val="0"/>
      <w:spacing w:line="297" w:lineRule="auto"/>
      <w:jc w:val="both"/>
    </w:pPr>
    <w:rPr>
      <w:rFonts w:ascii="바탕체" w:eastAsia="바탕체"/>
      <w:color w:val="000000"/>
    </w:rPr>
  </w:style>
  <w:style w:type="character" w:customStyle="1" w:styleId="Char2">
    <w:name w:val="바탕글 Char"/>
    <w:link w:val="af1"/>
    <w:rsid w:val="00542C4E"/>
    <w:rPr>
      <w:rFonts w:ascii="바탕체" w:eastAsia="바탕체"/>
      <w:color w:val="000000"/>
      <w:lang w:val="en-US" w:eastAsia="ko-KR" w:bidi="ar-SA"/>
    </w:rPr>
  </w:style>
  <w:style w:type="paragraph" w:customStyle="1" w:styleId="af2">
    <w:name w:val="표준 단락"/>
    <w:rsid w:val="00A36E59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Char">
    <w:name w:val="머리글 Char"/>
    <w:aliases w:val="오른쪽 Char,도표(-) Char,header odd Char,header odd1 Char,header odd2 Char,header odd3 Char,header odd4 Char,header odd5 Char,header odd6 Char,header Char,header odd11 Char,header odd21 Char,header odd31 Char,header odd41 Char,header odd51 Char"/>
    <w:link w:val="a5"/>
    <w:rsid w:val="000F45AE"/>
    <w:rPr>
      <w:rFonts w:ascii="Arial" w:eastAsia="바탕" w:hAnsi="Arial"/>
      <w:lang w:val="en-US" w:eastAsia="ko-KR" w:bidi="ar-SA"/>
    </w:rPr>
  </w:style>
  <w:style w:type="paragraph" w:customStyle="1" w:styleId="11">
    <w:name w:val="1"/>
    <w:rsid w:val="000C24A5"/>
    <w:pPr>
      <w:widowControl w:val="0"/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1Char0">
    <w:name w:val="내용1 Char"/>
    <w:basedOn w:val="a1"/>
    <w:rsid w:val="008D0447"/>
    <w:pPr>
      <w:widowControl w:val="0"/>
      <w:wordWrap w:val="0"/>
      <w:autoSpaceDE w:val="0"/>
      <w:autoSpaceDN w:val="0"/>
      <w:spacing w:before="0" w:after="0"/>
      <w:ind w:leftChars="-1" w:left="-2"/>
      <w:jc w:val="both"/>
    </w:pPr>
    <w:rPr>
      <w:rFonts w:ascii="바탕" w:hAnsi="바탕" w:cs="바탕"/>
      <w:kern w:val="2"/>
      <w:sz w:val="22"/>
      <w:szCs w:val="22"/>
    </w:rPr>
  </w:style>
  <w:style w:type="paragraph" w:customStyle="1" w:styleId="a0">
    <w:name w:val="프로세스정의서번호"/>
    <w:basedOn w:val="a1"/>
    <w:rsid w:val="007334EA"/>
    <w:pPr>
      <w:numPr>
        <w:numId w:val="29"/>
      </w:numPr>
      <w:adjustRightInd w:val="0"/>
      <w:snapToGrid w:val="0"/>
      <w:spacing w:before="0" w:after="0" w:line="280" w:lineRule="atLeast"/>
      <w:textAlignment w:val="baseline"/>
    </w:pPr>
    <w:rPr>
      <w:rFonts w:ascii="바탕체" w:eastAsia="바탕체" w:hAnsi="바탕체" w:cs="바탕"/>
      <w:sz w:val="22"/>
    </w:rPr>
  </w:style>
  <w:style w:type="paragraph" w:styleId="af3">
    <w:name w:val="footnote text"/>
    <w:basedOn w:val="a1"/>
    <w:autoRedefine/>
    <w:semiHidden/>
    <w:rsid w:val="005545A9"/>
    <w:pPr>
      <w:adjustRightInd w:val="0"/>
      <w:snapToGrid w:val="0"/>
      <w:spacing w:before="0" w:after="0"/>
      <w:textAlignment w:val="baseline"/>
    </w:pPr>
    <w:rPr>
      <w:rFonts w:ascii="맑은 고딕" w:eastAsia="맑은 고딕" w:hAnsi="맑은 고딕"/>
      <w:sz w:val="18"/>
      <w:szCs w:val="18"/>
    </w:rPr>
  </w:style>
  <w:style w:type="character" w:styleId="af4">
    <w:name w:val="footnote reference"/>
    <w:semiHidden/>
    <w:rsid w:val="005545A9"/>
    <w:rPr>
      <w:vertAlign w:val="superscript"/>
    </w:rPr>
  </w:style>
  <w:style w:type="paragraph" w:styleId="12">
    <w:name w:val="index 1"/>
    <w:basedOn w:val="a1"/>
    <w:next w:val="a1"/>
    <w:autoRedefine/>
    <w:semiHidden/>
    <w:rsid w:val="00A424B5"/>
    <w:pPr>
      <w:ind w:leftChars="200" w:left="200" w:hangingChars="200" w:hanging="2000"/>
    </w:pPr>
  </w:style>
  <w:style w:type="paragraph" w:styleId="af5">
    <w:name w:val="index heading"/>
    <w:basedOn w:val="a1"/>
    <w:next w:val="a1"/>
    <w:semiHidden/>
    <w:rsid w:val="00A424B5"/>
    <w:pPr>
      <w:widowControl w:val="0"/>
      <w:wordWrap w:val="0"/>
      <w:adjustRightInd w:val="0"/>
      <w:spacing w:before="0" w:after="0" w:line="280" w:lineRule="atLeast"/>
      <w:jc w:val="both"/>
      <w:textAlignment w:val="baseline"/>
    </w:pPr>
    <w:rPr>
      <w:rFonts w:ascii="바탕체" w:eastAsia="바탕체" w:hAnsi="Times New Roman"/>
      <w:sz w:val="22"/>
    </w:rPr>
  </w:style>
  <w:style w:type="character" w:customStyle="1" w:styleId="Char1">
    <w:name w:val="본문 Char"/>
    <w:link w:val="a7"/>
    <w:rsid w:val="00CE1EA8"/>
    <w:rPr>
      <w:rFonts w:ascii="Arial" w:eastAsia="바탕" w:hAnsi="Arial"/>
      <w:lang w:val="en-US" w:eastAsia="ko-KR" w:bidi="ar-SA"/>
    </w:rPr>
  </w:style>
  <w:style w:type="character" w:customStyle="1" w:styleId="Char0">
    <w:name w:val="바닥글 Char"/>
    <w:link w:val="a6"/>
    <w:uiPriority w:val="99"/>
    <w:rsid w:val="0024427A"/>
    <w:rPr>
      <w:rFonts w:ascii="Arial" w:hAnsi="Arial"/>
    </w:rPr>
  </w:style>
  <w:style w:type="character" w:customStyle="1" w:styleId="3Char">
    <w:name w:val="제목 3 Char"/>
    <w:aliases w:val="Char1 Char,h3 Char,Table Attribute Heading Char,Table Attribute Heading1 Char,Table Attribute Heading2 Char,가) Char,가)1 Char,가)2 Char,가)3 Char,가)4 Char,가)5 Char,가)6 Char,가)11 Char,가)21 Char,가)31 Char,가)41 Char,가)51 Char,h31 Char,가)7 Char"/>
    <w:basedOn w:val="a2"/>
    <w:link w:val="3"/>
    <w:rsid w:val="003322CF"/>
    <w:rPr>
      <w:rFonts w:ascii="Arial" w:hAnsi="Arial"/>
      <w:b/>
      <w:sz w:val="32"/>
    </w:rPr>
  </w:style>
  <w:style w:type="paragraph" w:styleId="af6">
    <w:name w:val="List Paragraph"/>
    <w:basedOn w:val="a1"/>
    <w:uiPriority w:val="34"/>
    <w:qFormat/>
    <w:rsid w:val="00AF6879"/>
    <w:pPr>
      <w:ind w:leftChars="400" w:left="800"/>
    </w:pPr>
  </w:style>
  <w:style w:type="paragraph" w:styleId="af7">
    <w:name w:val="Balloon Text"/>
    <w:basedOn w:val="a1"/>
    <w:link w:val="Char3"/>
    <w:rsid w:val="00224870"/>
    <w:pPr>
      <w:spacing w:before="0"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2"/>
    <w:link w:val="af7"/>
    <w:rsid w:val="00224870"/>
    <w:rPr>
      <w:rFonts w:asciiTheme="majorHAnsi" w:eastAsiaTheme="majorEastAsia" w:hAnsiTheme="majorHAnsi" w:cstheme="majorBidi"/>
      <w:sz w:val="18"/>
      <w:szCs w:val="18"/>
    </w:rPr>
  </w:style>
  <w:style w:type="paragraph" w:customStyle="1" w:styleId="13">
    <w:name w:val="스타일1"/>
    <w:basedOn w:val="2"/>
    <w:link w:val="1Char1"/>
    <w:qFormat/>
    <w:rsid w:val="007E4B86"/>
    <w:pPr>
      <w:tabs>
        <w:tab w:val="num" w:pos="709"/>
      </w:tabs>
      <w:wordWrap w:val="0"/>
      <w:overflowPunct w:val="0"/>
      <w:autoSpaceDE w:val="0"/>
      <w:autoSpaceDN w:val="0"/>
      <w:adjustRightInd w:val="0"/>
      <w:spacing w:before="120" w:line="360" w:lineRule="auto"/>
      <w:ind w:left="709" w:hanging="567"/>
      <w:textAlignment w:val="baseline"/>
    </w:pPr>
    <w:rPr>
      <w:rFonts w:ascii="맑은 고딕" w:eastAsia="맑은 고딕" w:hAnsi="맑은 고딕" w:cs="Times"/>
      <w:b/>
      <w:bCs/>
      <w:sz w:val="24"/>
      <w:szCs w:val="24"/>
    </w:rPr>
  </w:style>
  <w:style w:type="paragraph" w:customStyle="1" w:styleId="21">
    <w:name w:val="스타일2"/>
    <w:basedOn w:val="3"/>
    <w:qFormat/>
    <w:rsid w:val="007E4B86"/>
    <w:pPr>
      <w:tabs>
        <w:tab w:val="num" w:pos="1571"/>
      </w:tabs>
      <w:wordWrap w:val="0"/>
      <w:overflowPunct w:val="0"/>
      <w:autoSpaceDE w:val="0"/>
      <w:autoSpaceDN w:val="0"/>
      <w:adjustRightInd w:val="0"/>
      <w:spacing w:before="0" w:line="360" w:lineRule="auto"/>
      <w:ind w:left="1418" w:hanging="567"/>
      <w:textAlignment w:val="baseline"/>
    </w:pPr>
    <w:rPr>
      <w:rFonts w:ascii="맑은 고딕" w:eastAsia="맑은 고딕" w:hAnsi="맑은 고딕"/>
      <w:sz w:val="22"/>
      <w:szCs w:val="22"/>
    </w:rPr>
  </w:style>
  <w:style w:type="character" w:customStyle="1" w:styleId="1Char1">
    <w:name w:val="스타일1 Char"/>
    <w:basedOn w:val="2Char"/>
    <w:link w:val="13"/>
    <w:rsid w:val="007E4B86"/>
    <w:rPr>
      <w:rFonts w:ascii="맑은 고딕" w:eastAsia="맑은 고딕" w:hAnsi="맑은 고딕" w:cs="Times"/>
      <w:b/>
      <w:bCs/>
      <w:sz w:val="24"/>
      <w:szCs w:val="24"/>
      <w:lang w:val="en-US" w:eastAsia="ko-KR" w:bidi="ar-SA"/>
    </w:rPr>
  </w:style>
  <w:style w:type="paragraph" w:styleId="af8">
    <w:name w:val="caption"/>
    <w:basedOn w:val="a1"/>
    <w:next w:val="a1"/>
    <w:unhideWhenUsed/>
    <w:qFormat/>
    <w:rsid w:val="007E4B86"/>
    <w:rPr>
      <w:rFonts w:eastAsia="맑은 고딕"/>
      <w:bCs/>
      <w:sz w:val="18"/>
    </w:rPr>
  </w:style>
  <w:style w:type="character" w:customStyle="1" w:styleId="UnresolvedMention">
    <w:name w:val="Unresolved Mention"/>
    <w:basedOn w:val="a2"/>
    <w:uiPriority w:val="99"/>
    <w:semiHidden/>
    <w:unhideWhenUsed/>
    <w:rsid w:val="0046089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icrosoft%20Office\Templates\WPD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CD15F-6344-4E56-81BD-4BBA3476D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WPD_Master</Template>
  <TotalTime>0</TotalTime>
  <Pages>8</Pages>
  <Words>679</Words>
  <Characters>3876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Word file Template</vt:lpstr>
      <vt:lpstr>Word file Template</vt:lpstr>
    </vt:vector>
  </TitlesOfParts>
  <Company>TCCINS</Company>
  <LinksUpToDate>false</LinksUpToDate>
  <CharactersWithSpaces>4546</CharactersWithSpaces>
  <SharedDoc>false</SharedDoc>
  <HLinks>
    <vt:vector size="24" baseType="variant"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_Toc451877349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_Toc451877348</vt:lpwstr>
      </vt:variant>
      <vt:variant>
        <vt:i4>1638449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_Toc451877347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_Toc451877346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file Template</dc:title>
  <dc:subject>운영메뉴얼</dc:subject>
  <dc:creator>jhjeong</dc:creator>
  <cp:lastModifiedBy>Windows 사용자</cp:lastModifiedBy>
  <cp:revision>2</cp:revision>
  <cp:lastPrinted>2012-04-26T05:19:00Z</cp:lastPrinted>
  <dcterms:created xsi:type="dcterms:W3CDTF">2022-04-06T08:59:00Z</dcterms:created>
  <dcterms:modified xsi:type="dcterms:W3CDTF">2022-04-06T08:59:00Z</dcterms:modified>
</cp:coreProperties>
</file>